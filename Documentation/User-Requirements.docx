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11401"/>
        <w:tblW w:w="9618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30"/>
        <w:gridCol w:w="2421"/>
        <w:gridCol w:w="2867"/>
      </w:tblGrid>
      <w:tr w:rsidR="007E65D3" w14:paraId="1C8DBB40" w14:textId="77777777" w:rsidTr="317648D1">
        <w:trPr>
          <w:trHeight w:val="323"/>
        </w:trPr>
        <w:tc>
          <w:tcPr>
            <w:tcW w:w="3434" w:type="dxa"/>
          </w:tcPr>
          <w:p w14:paraId="2EB73F97" w14:textId="77777777" w:rsidR="00D1792E" w:rsidRDefault="00D1792E" w:rsidP="009558E0"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2A1844E5" wp14:editId="0017D212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B6C980" w14:textId="77777777" w:rsidR="004C2798" w:rsidRPr="00A91D75" w:rsidRDefault="004C2798" w:rsidP="00D1792E">
                                  <w:pPr>
                                    <w:pStyle w:val="Subtitle"/>
                                  </w:pPr>
                                  <w:bookmarkStart w:id="0" w:name="_Toc501102093"/>
                                  <w:r>
                                    <w:t>Project</w:t>
                                  </w:r>
                                  <w:r w:rsidRPr="00A91D75">
                                    <w:t xml:space="preserve"> </w:t>
                                  </w:r>
                                  <w:bookmarkEnd w:id="0"/>
                                  <w:r>
                                    <w:t>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1844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" filled="f" stroked="f" strokeweight=".5pt">
                      <v:textbox inset=",,,0">
                        <w:txbxContent>
                          <w:p w14:paraId="50B6C980" w14:textId="77777777" w:rsidR="004C2798" w:rsidRPr="00A91D75" w:rsidRDefault="004C2798" w:rsidP="00D1792E">
                            <w:pPr>
                              <w:pStyle w:val="Subtitle"/>
                            </w:pPr>
                            <w:bookmarkStart w:id="1" w:name="_Toc501102093"/>
                            <w:r>
                              <w:t>Project</w:t>
                            </w:r>
                            <w:r w:rsidRPr="00A91D75">
                              <w:t xml:space="preserve"> </w:t>
                            </w:r>
                            <w:bookmarkEnd w:id="1"/>
                            <w:r>
                              <w:t>Team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672A6659" w14:textId="77777777" w:rsidR="00D1792E" w:rsidRDefault="00D1792E" w:rsidP="009558E0"/>
        </w:tc>
        <w:tc>
          <w:tcPr>
            <w:tcW w:w="3353" w:type="dxa"/>
            <w:vAlign w:val="bottom"/>
          </w:tcPr>
          <w:p w14:paraId="0A37501D" w14:textId="77777777" w:rsidR="00D1792E" w:rsidRDefault="00D1792E" w:rsidP="009558E0">
            <w:pPr>
              <w:jc w:val="right"/>
            </w:pPr>
          </w:p>
        </w:tc>
      </w:tr>
      <w:tr w:rsidR="007E65D3" w14:paraId="47631916" w14:textId="77777777" w:rsidTr="317648D1">
        <w:trPr>
          <w:trHeight w:val="1083"/>
        </w:trPr>
        <w:tc>
          <w:tcPr>
            <w:tcW w:w="3434" w:type="dxa"/>
          </w:tcPr>
          <w:p w14:paraId="07FE704E" w14:textId="77777777" w:rsidR="00D1792E" w:rsidRDefault="00D1792E" w:rsidP="009558E0">
            <w:pPr>
              <w:rPr>
                <w:noProof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630D22FC" wp14:editId="0A04057A">
                      <wp:extent cx="2749550" cy="13525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9550" cy="1352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FB76F6" w14:textId="77777777" w:rsidR="004C2798" w:rsidRPr="007E65D3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Rozalina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Miladinova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3285588</w:t>
                                  </w:r>
                                </w:p>
                                <w:p w14:paraId="6763F271" w14:textId="77777777" w:rsidR="004C2798" w:rsidRPr="007E65D3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Aleksandar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Georgiev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 xml:space="preserve">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 xml:space="preserve"> 3229742</w:t>
                                  </w:r>
                                </w:p>
                                <w:p w14:paraId="48B3AF31" w14:textId="77777777" w:rsidR="004C2798" w:rsidRPr="007E65D3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Nidhi Sharma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3233006</w:t>
                                  </w:r>
                                </w:p>
                                <w:p w14:paraId="01ECC34F" w14:textId="77777777" w:rsidR="004C2798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Nguyen Bao Quoc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3477347</w:t>
                                  </w:r>
                                </w:p>
                                <w:p w14:paraId="0FE8CB35" w14:textId="77777777" w:rsidR="004C2798" w:rsidRPr="007E65D3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Sander Van </w:t>
                                  </w: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Bemmel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 xml:space="preserve">           3261107</w:t>
                                  </w:r>
                                </w:p>
                                <w:p w14:paraId="0ED7255F" w14:textId="77777777" w:rsidR="004C2798" w:rsidRPr="008C30F7" w:rsidRDefault="004C2798" w:rsidP="00D1792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8C30F7">
                                    <w:rPr>
                                      <w:sz w:val="20"/>
                                    </w:rPr>
                                    <w:t xml:space="preserve">Fares </w:t>
                                  </w:r>
                                  <w:proofErr w:type="spellStart"/>
                                  <w:r w:rsidRPr="008C30F7">
                                    <w:rPr>
                                      <w:sz w:val="20"/>
                                    </w:rPr>
                                    <w:t>Alsalama</w:t>
                                  </w:r>
                                  <w:proofErr w:type="spellEnd"/>
                                  <w:r w:rsidRPr="008C30F7">
                                    <w:rPr>
                                      <w:sz w:val="20"/>
                                    </w:rPr>
                                    <w:t xml:space="preserve">              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8C30F7">
                                    <w:rPr>
                                      <w:sz w:val="20"/>
                                    </w:rPr>
                                    <w:t>3396029</w:t>
                                  </w:r>
                                </w:p>
                                <w:p w14:paraId="5DAB6C7B" w14:textId="77777777" w:rsidR="004C2798" w:rsidRPr="00A91D75" w:rsidRDefault="004C2798" w:rsidP="00D1792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0D22FC" id="Text Box 7" o:spid="_x0000_s1027" type="#_x0000_t202" style="width:216.5pt;height:1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" filled="f" stroked="f" strokeweight=".5pt">
                      <v:textbox>
                        <w:txbxContent>
                          <w:p w14:paraId="51FB76F6" w14:textId="77777777" w:rsidR="004C2798" w:rsidRPr="007E65D3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Rozalina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Miladinova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</w:rPr>
                              <w:t xml:space="preserve">         3285588</w:t>
                            </w:r>
                          </w:p>
                          <w:p w14:paraId="6763F271" w14:textId="77777777" w:rsidR="004C2798" w:rsidRPr="007E65D3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Aleksandar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Georgiev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        </w:t>
                            </w:r>
                            <w:r w:rsidRPr="007E65D3">
                              <w:rPr>
                                <w:sz w:val="20"/>
                              </w:rPr>
                              <w:t xml:space="preserve"> 3229742</w:t>
                            </w:r>
                          </w:p>
                          <w:p w14:paraId="48B3AF31" w14:textId="77777777" w:rsidR="004C2798" w:rsidRPr="007E65D3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Nidhi Sharma </w:t>
                            </w:r>
                            <w:r>
                              <w:rPr>
                                <w:sz w:val="20"/>
                              </w:rPr>
                              <w:t xml:space="preserve">                      </w:t>
                            </w:r>
                            <w:r w:rsidRPr="007E65D3">
                              <w:rPr>
                                <w:sz w:val="20"/>
                              </w:rPr>
                              <w:t>3233006</w:t>
                            </w:r>
                          </w:p>
                          <w:p w14:paraId="01ECC34F" w14:textId="77777777" w:rsidR="004C2798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Nguyen Bao Quoc </w:t>
                            </w: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  <w:r w:rsidRPr="007E65D3">
                              <w:rPr>
                                <w:sz w:val="20"/>
                              </w:rPr>
                              <w:t>3477347</w:t>
                            </w:r>
                          </w:p>
                          <w:p w14:paraId="0FE8CB35" w14:textId="77777777" w:rsidR="004C2798" w:rsidRPr="007E65D3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Sander Van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Bemmel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          3261107</w:t>
                            </w:r>
                          </w:p>
                          <w:p w14:paraId="0ED7255F" w14:textId="77777777" w:rsidR="004C2798" w:rsidRPr="008C30F7" w:rsidRDefault="004C2798" w:rsidP="00D1792E">
                            <w:pPr>
                              <w:rPr>
                                <w:sz w:val="20"/>
                              </w:rPr>
                            </w:pPr>
                            <w:r w:rsidRPr="008C30F7">
                              <w:rPr>
                                <w:sz w:val="20"/>
                              </w:rPr>
                              <w:t xml:space="preserve">Fares </w:t>
                            </w:r>
                            <w:proofErr w:type="spellStart"/>
                            <w:r w:rsidRPr="008C30F7">
                              <w:rPr>
                                <w:sz w:val="20"/>
                              </w:rPr>
                              <w:t>Alsalama</w:t>
                            </w:r>
                            <w:proofErr w:type="spellEnd"/>
                            <w:r w:rsidRPr="008C30F7">
                              <w:rPr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8C30F7">
                              <w:rPr>
                                <w:sz w:val="20"/>
                              </w:rPr>
                              <w:t>3396029</w:t>
                            </w:r>
                          </w:p>
                          <w:p w14:paraId="5DAB6C7B" w14:textId="77777777" w:rsidR="004C2798" w:rsidRPr="00A91D75" w:rsidRDefault="004C2798" w:rsidP="00D1792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6A05A809" w14:textId="77777777" w:rsidR="00D1792E" w:rsidRDefault="00D1792E" w:rsidP="009558E0">
            <w:pPr>
              <w:rPr>
                <w:noProof/>
              </w:rPr>
            </w:pPr>
          </w:p>
        </w:tc>
        <w:tc>
          <w:tcPr>
            <w:tcW w:w="3353" w:type="dxa"/>
            <w:vAlign w:val="bottom"/>
          </w:tcPr>
          <w:p w14:paraId="5A39BBE3" w14:textId="77777777" w:rsidR="00D1792E" w:rsidRPr="00D967AC" w:rsidRDefault="00D1792E" w:rsidP="009558E0">
            <w:pPr>
              <w:jc w:val="right"/>
              <w:rPr>
                <w:noProof/>
              </w:rPr>
            </w:pPr>
          </w:p>
        </w:tc>
      </w:tr>
    </w:tbl>
    <w:p w14:paraId="4AC3C4EC" w14:textId="0AB624A6" w:rsidR="001E59F3" w:rsidRDefault="00577D39" w:rsidP="009558E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0BF136D" wp14:editId="61F0F809">
                <wp:simplePos x="0" y="0"/>
                <wp:positionH relativeFrom="page">
                  <wp:align>left</wp:align>
                </wp:positionH>
                <wp:positionV relativeFrom="page">
                  <wp:posOffset>6019800</wp:posOffset>
                </wp:positionV>
                <wp:extent cx="4616450" cy="1570990"/>
                <wp:effectExtent l="0" t="0" r="0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16450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43647B0">
              <v:shape id="Rectangle: Single Corner Snipped 4" style="position:absolute;margin-left:0;margin-top:474pt;width:363.5pt;height:123.7pt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alt="colored rectangle" coordsize="4616450,1570990" o:spid="_x0000_s1026" fillcolor="#3a3363 [3215]" stroked="f" path="m,l3865218,r751232,751232l4616450,1570990,,157099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" w14:anchorId="1EDEFEEF">
                <v:path arrowok="t" o:connecttype="custom" o:connectlocs="0,0;3865218,0;4616450,751232;4616450,1570990;0,1570990;0,0" o:connectangles="0,0,0,0,0,0"/>
                <w10:wrap anchorx="page" anchory="page"/>
              </v:shape>
            </w:pict>
          </mc:Fallback>
        </mc:AlternateContent>
      </w:r>
      <w:r w:rsidR="008C30F7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30EC0BB" wp14:editId="380479EF">
                <wp:simplePos x="0" y="0"/>
                <wp:positionH relativeFrom="page">
                  <wp:align>left</wp:align>
                </wp:positionH>
                <wp:positionV relativeFrom="page">
                  <wp:posOffset>1805305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 xmlns:wp14="http://schemas.microsoft.com/office/word/2010/wordml" xmlns:arto="http://schemas.microsoft.com/office/word/2006/arto">
            <w:pict w14:anchorId="146387EA">
              <v:rect id="Rectangle 2" style="position:absolute;margin-left:0;margin-top:142.15pt;width:454.3pt;height:327.55pt;z-index:-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page;mso-height-percent:0;mso-height-relative:margin;v-text-anchor:middle" alt="colored rectangle" o:spid="_x0000_s1026" fillcolor="#f3d569 [3204]" stroked="f" strokeweight="2pt" w14:anchorId="2818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">
                <w10:wrap anchorx="page" anchory="page"/>
              </v:rect>
            </w:pict>
          </mc:Fallback>
        </mc:AlternateContent>
      </w:r>
      <w:r w:rsidR="00D1792E">
        <w:rPr>
          <w:noProof/>
        </w:rPr>
        <w:t xml:space="preserve"> </w:t>
      </w:r>
      <w:r w:rsidR="00D1792E">
        <w:rPr>
          <w:noProof/>
          <w:lang w:eastAsia="en-US"/>
        </w:rPr>
        <mc:AlternateContent>
          <mc:Choice Requires="wps">
            <w:drawing>
              <wp:anchor distT="228600" distB="228600" distL="228600" distR="228600" simplePos="0" relativeHeight="251658243" behindDoc="1" locked="0" layoutInCell="1" allowOverlap="1" wp14:anchorId="6BFE62E7" wp14:editId="19252311">
                <wp:simplePos x="0" y="0"/>
                <wp:positionH relativeFrom="margin">
                  <wp:posOffset>-668020</wp:posOffset>
                </wp:positionH>
                <wp:positionV relativeFrom="margin">
                  <wp:posOffset>5791200</wp:posOffset>
                </wp:positionV>
                <wp:extent cx="5422900" cy="154305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58D15" w14:textId="77777777" w:rsidR="004C2798" w:rsidRPr="00EE5792" w:rsidRDefault="004C2798" w:rsidP="00D1792E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792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Airport baggage simulator</w:t>
                            </w:r>
                          </w:p>
                          <w:p w14:paraId="411399D3" w14:textId="45D74921" w:rsidR="004C2798" w:rsidRPr="00EE5792" w:rsidRDefault="00577D39" w:rsidP="00D1792E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EE5792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User Requirements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62E7" id="Text Box 36" o:spid="_x0000_s1028" type="#_x0000_t202" style="position:absolute;margin-left:-52.6pt;margin-top:456pt;width:427pt;height:121.5pt;z-index:-251658237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" filled="f" stroked="f" strokeweight=".5pt">
                <v:textbox inset="14.4pt,14.4pt,14.4pt,14.4pt">
                  <w:txbxContent>
                    <w:p w14:paraId="15558D15" w14:textId="77777777" w:rsidR="004C2798" w:rsidRPr="00EE5792" w:rsidRDefault="004C2798" w:rsidP="00D1792E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EE5792">
                        <w:rPr>
                          <w:rFonts w:asciiTheme="majorHAnsi" w:hAnsiTheme="majorHAnsi"/>
                          <w:b/>
                          <w:color w:val="FFFFFF" w:themeColor="background1"/>
                          <w:sz w:val="40"/>
                          <w:szCs w:val="40"/>
                        </w:rPr>
                        <w:t>Airport baggage simulator</w:t>
                      </w:r>
                    </w:p>
                    <w:p w14:paraId="411399D3" w14:textId="45D74921" w:rsidR="004C2798" w:rsidRPr="00EE5792" w:rsidRDefault="00577D39" w:rsidP="00D1792E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EE5792">
                        <w:rPr>
                          <w:rFonts w:asciiTheme="majorHAnsi" w:hAnsiTheme="majorHAnsi"/>
                          <w:b/>
                          <w:color w:val="FFFFFF" w:themeColor="background1"/>
                          <w:sz w:val="40"/>
                          <w:szCs w:val="40"/>
                        </w:rPr>
                        <w:t>User Requirements Specification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C30F7">
        <w:rPr>
          <w:noProof/>
          <w:lang w:eastAsia="en-US"/>
        </w:rPr>
        <w:drawing>
          <wp:anchor distT="0" distB="0" distL="114300" distR="114300" simplePos="0" relativeHeight="251658242" behindDoc="1" locked="0" layoutInCell="1" allowOverlap="1" wp14:anchorId="5B155702" wp14:editId="3270A353">
            <wp:simplePos x="0" y="0"/>
            <wp:positionH relativeFrom="page">
              <wp:posOffset>-20955</wp:posOffset>
            </wp:positionH>
            <wp:positionV relativeFrom="paragraph">
              <wp:posOffset>1998980</wp:posOffset>
            </wp:positionV>
            <wp:extent cx="7044055" cy="3961765"/>
            <wp:effectExtent l="152400" t="152400" r="366395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11000"/>
                              </a14:imgEffect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4561" w:tblpY="104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14:paraId="41C8F396" w14:textId="77777777" w:rsidTr="00D1792E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3D3EC" w14:textId="77777777" w:rsidR="00A91D75" w:rsidRPr="001E59F3" w:rsidRDefault="00A91D75" w:rsidP="009558E0">
            <w:pPr>
              <w:pStyle w:val="Title"/>
              <w:framePr w:hSpace="0" w:wrap="auto" w:vAnchor="margin" w:xAlign="left" w:yAlign="inline"/>
              <w:spacing w:line="360" w:lineRule="auto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-21469698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425CA" w14:textId="77777777" w:rsidR="00E270DC" w:rsidRDefault="00E270DC" w:rsidP="009558E0">
          <w:pPr>
            <w:pStyle w:val="TOCHeading"/>
            <w:spacing w:line="360" w:lineRule="auto"/>
          </w:pPr>
          <w:r>
            <w:t>Contents</w:t>
          </w:r>
        </w:p>
        <w:p w14:paraId="588D8A24" w14:textId="63771F4C" w:rsidR="008B7270" w:rsidRDefault="00E270DC" w:rsidP="009558E0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rPr>
              <w:kern w:val="20"/>
            </w:rPr>
            <w:fldChar w:fldCharType="begin"/>
          </w:r>
          <w:r>
            <w:instrText xml:space="preserve"> TOC \o "1-3" \h \z \u </w:instrText>
          </w:r>
          <w:r>
            <w:rPr>
              <w:kern w:val="20"/>
            </w:rPr>
            <w:fldChar w:fldCharType="separate"/>
          </w:r>
          <w:hyperlink w:anchor="_Toc19465440" w:history="1">
            <w:r w:rsidR="008B7270" w:rsidRPr="006E2D85">
              <w:rPr>
                <w:rStyle w:val="Hyperlink"/>
                <w:noProof/>
              </w:rPr>
              <w:t>Version History</w:t>
            </w:r>
            <w:r w:rsidR="008B7270">
              <w:rPr>
                <w:noProof/>
                <w:webHidden/>
              </w:rPr>
              <w:tab/>
            </w:r>
            <w:r w:rsidR="008B7270">
              <w:rPr>
                <w:noProof/>
                <w:webHidden/>
              </w:rPr>
              <w:fldChar w:fldCharType="begin"/>
            </w:r>
            <w:r w:rsidR="008B7270">
              <w:rPr>
                <w:noProof/>
                <w:webHidden/>
              </w:rPr>
              <w:instrText xml:space="preserve"> PAGEREF _Toc19465440 \h </w:instrText>
            </w:r>
            <w:r w:rsidR="008B7270">
              <w:rPr>
                <w:noProof/>
                <w:webHidden/>
              </w:rPr>
            </w:r>
            <w:r w:rsidR="008B7270">
              <w:rPr>
                <w:noProof/>
                <w:webHidden/>
              </w:rPr>
              <w:fldChar w:fldCharType="separate"/>
            </w:r>
            <w:r w:rsidR="008B7270">
              <w:rPr>
                <w:noProof/>
                <w:webHidden/>
              </w:rPr>
              <w:t>3</w:t>
            </w:r>
            <w:r w:rsidR="008B7270">
              <w:rPr>
                <w:noProof/>
                <w:webHidden/>
              </w:rPr>
              <w:fldChar w:fldCharType="end"/>
            </w:r>
          </w:hyperlink>
        </w:p>
        <w:p w14:paraId="48F979B8" w14:textId="60895AB1" w:rsidR="008B7270" w:rsidRDefault="00DC16F1" w:rsidP="009558E0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9465441" w:history="1">
            <w:r w:rsidR="008B7270" w:rsidRPr="006E2D85">
              <w:rPr>
                <w:rStyle w:val="Hyperlink"/>
                <w:noProof/>
              </w:rPr>
              <w:t>Introduction</w:t>
            </w:r>
            <w:r w:rsidR="008B7270">
              <w:rPr>
                <w:noProof/>
                <w:webHidden/>
              </w:rPr>
              <w:tab/>
            </w:r>
            <w:r w:rsidR="008B7270">
              <w:rPr>
                <w:noProof/>
                <w:webHidden/>
              </w:rPr>
              <w:fldChar w:fldCharType="begin"/>
            </w:r>
            <w:r w:rsidR="008B7270">
              <w:rPr>
                <w:noProof/>
                <w:webHidden/>
              </w:rPr>
              <w:instrText xml:space="preserve"> PAGEREF _Toc19465441 \h </w:instrText>
            </w:r>
            <w:r w:rsidR="008B7270">
              <w:rPr>
                <w:noProof/>
                <w:webHidden/>
              </w:rPr>
            </w:r>
            <w:r w:rsidR="008B7270">
              <w:rPr>
                <w:noProof/>
                <w:webHidden/>
              </w:rPr>
              <w:fldChar w:fldCharType="separate"/>
            </w:r>
            <w:r w:rsidR="008B7270">
              <w:rPr>
                <w:noProof/>
                <w:webHidden/>
              </w:rPr>
              <w:t>3</w:t>
            </w:r>
            <w:r w:rsidR="008B7270">
              <w:rPr>
                <w:noProof/>
                <w:webHidden/>
              </w:rPr>
              <w:fldChar w:fldCharType="end"/>
            </w:r>
          </w:hyperlink>
        </w:p>
        <w:p w14:paraId="25BF5E3D" w14:textId="60B9ED13" w:rsidR="008B7270" w:rsidRDefault="00DC16F1" w:rsidP="009558E0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9465442" w:history="1">
            <w:r w:rsidR="008B7270" w:rsidRPr="006E2D85">
              <w:rPr>
                <w:rStyle w:val="Hyperlink"/>
                <w:noProof/>
              </w:rPr>
              <w:t>Functional Requirements</w:t>
            </w:r>
            <w:r w:rsidR="008B7270">
              <w:rPr>
                <w:noProof/>
                <w:webHidden/>
              </w:rPr>
              <w:tab/>
            </w:r>
            <w:r w:rsidR="008B7270">
              <w:rPr>
                <w:noProof/>
                <w:webHidden/>
              </w:rPr>
              <w:fldChar w:fldCharType="begin"/>
            </w:r>
            <w:r w:rsidR="008B7270">
              <w:rPr>
                <w:noProof/>
                <w:webHidden/>
              </w:rPr>
              <w:instrText xml:space="preserve"> PAGEREF _Toc19465442 \h </w:instrText>
            </w:r>
            <w:r w:rsidR="008B7270">
              <w:rPr>
                <w:noProof/>
                <w:webHidden/>
              </w:rPr>
            </w:r>
            <w:r w:rsidR="008B7270">
              <w:rPr>
                <w:noProof/>
                <w:webHidden/>
              </w:rPr>
              <w:fldChar w:fldCharType="separate"/>
            </w:r>
            <w:r w:rsidR="008B7270">
              <w:rPr>
                <w:noProof/>
                <w:webHidden/>
              </w:rPr>
              <w:t>3</w:t>
            </w:r>
            <w:r w:rsidR="008B7270">
              <w:rPr>
                <w:noProof/>
                <w:webHidden/>
              </w:rPr>
              <w:fldChar w:fldCharType="end"/>
            </w:r>
          </w:hyperlink>
        </w:p>
        <w:p w14:paraId="398F0E32" w14:textId="78A934F5" w:rsidR="008B7270" w:rsidRDefault="00DC16F1" w:rsidP="009558E0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9465443" w:history="1">
            <w:r w:rsidR="008B7270" w:rsidRPr="006E2D85">
              <w:rPr>
                <w:rStyle w:val="Hyperlink"/>
                <w:noProof/>
              </w:rPr>
              <w:t>Non-functional Requirements</w:t>
            </w:r>
            <w:r w:rsidR="008B7270">
              <w:rPr>
                <w:noProof/>
                <w:webHidden/>
              </w:rPr>
              <w:tab/>
            </w:r>
            <w:r w:rsidR="008B7270">
              <w:rPr>
                <w:noProof/>
                <w:webHidden/>
              </w:rPr>
              <w:fldChar w:fldCharType="begin"/>
            </w:r>
            <w:r w:rsidR="008B7270">
              <w:rPr>
                <w:noProof/>
                <w:webHidden/>
              </w:rPr>
              <w:instrText xml:space="preserve"> PAGEREF _Toc19465443 \h </w:instrText>
            </w:r>
            <w:r w:rsidR="008B7270">
              <w:rPr>
                <w:noProof/>
                <w:webHidden/>
              </w:rPr>
            </w:r>
            <w:r w:rsidR="008B7270">
              <w:rPr>
                <w:noProof/>
                <w:webHidden/>
              </w:rPr>
              <w:fldChar w:fldCharType="separate"/>
            </w:r>
            <w:r w:rsidR="008B7270">
              <w:rPr>
                <w:noProof/>
                <w:webHidden/>
              </w:rPr>
              <w:t>4</w:t>
            </w:r>
            <w:r w:rsidR="008B7270">
              <w:rPr>
                <w:noProof/>
                <w:webHidden/>
              </w:rPr>
              <w:fldChar w:fldCharType="end"/>
            </w:r>
          </w:hyperlink>
        </w:p>
        <w:p w14:paraId="40206B4E" w14:textId="6C6D46C6" w:rsidR="008B7270" w:rsidRDefault="00DC16F1" w:rsidP="009558E0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9465444" w:history="1">
            <w:r w:rsidR="008B7270" w:rsidRPr="006E2D85">
              <w:rPr>
                <w:rStyle w:val="Hyperlink"/>
                <w:noProof/>
              </w:rPr>
              <w:t>Use Cases</w:t>
            </w:r>
            <w:r w:rsidR="008B7270">
              <w:rPr>
                <w:noProof/>
                <w:webHidden/>
              </w:rPr>
              <w:tab/>
            </w:r>
            <w:r w:rsidR="008B7270">
              <w:rPr>
                <w:noProof/>
                <w:webHidden/>
              </w:rPr>
              <w:fldChar w:fldCharType="begin"/>
            </w:r>
            <w:r w:rsidR="008B7270">
              <w:rPr>
                <w:noProof/>
                <w:webHidden/>
              </w:rPr>
              <w:instrText xml:space="preserve"> PAGEREF _Toc19465444 \h </w:instrText>
            </w:r>
            <w:r w:rsidR="008B7270">
              <w:rPr>
                <w:noProof/>
                <w:webHidden/>
              </w:rPr>
            </w:r>
            <w:r w:rsidR="008B7270">
              <w:rPr>
                <w:noProof/>
                <w:webHidden/>
              </w:rPr>
              <w:fldChar w:fldCharType="separate"/>
            </w:r>
            <w:r w:rsidR="008B7270">
              <w:rPr>
                <w:noProof/>
                <w:webHidden/>
              </w:rPr>
              <w:t>4</w:t>
            </w:r>
            <w:r w:rsidR="008B7270">
              <w:rPr>
                <w:noProof/>
                <w:webHidden/>
              </w:rPr>
              <w:fldChar w:fldCharType="end"/>
            </w:r>
          </w:hyperlink>
        </w:p>
        <w:p w14:paraId="0D0B940D" w14:textId="4F1E4D6F" w:rsidR="00E270DC" w:rsidRDefault="00E270DC" w:rsidP="009558E0">
          <w:r>
            <w:rPr>
              <w:b/>
              <w:bCs/>
              <w:noProof/>
            </w:rPr>
            <w:fldChar w:fldCharType="end"/>
          </w:r>
        </w:p>
      </w:sdtContent>
    </w:sdt>
    <w:p w14:paraId="628F2C07" w14:textId="29990261" w:rsidR="00577D39" w:rsidRDefault="00577D39" w:rsidP="009558E0"/>
    <w:p w14:paraId="6DFD040C" w14:textId="77777777" w:rsidR="00577D39" w:rsidRPr="00577D39" w:rsidRDefault="00577D39" w:rsidP="009558E0"/>
    <w:p w14:paraId="72F9E7F1" w14:textId="77777777" w:rsidR="00577D39" w:rsidRDefault="00577D39" w:rsidP="009558E0">
      <w:pPr>
        <w:pStyle w:val="Heading2"/>
        <w:spacing w:before="500"/>
      </w:pPr>
    </w:p>
    <w:p w14:paraId="7C36C83B" w14:textId="77777777" w:rsidR="00577D39" w:rsidRDefault="00577D39" w:rsidP="009558E0">
      <w:pPr>
        <w:pStyle w:val="Heading2"/>
        <w:spacing w:before="500"/>
      </w:pPr>
    </w:p>
    <w:p w14:paraId="0332E4E2" w14:textId="77777777" w:rsidR="00577D39" w:rsidRDefault="00577D39" w:rsidP="009558E0">
      <w:pPr>
        <w:pStyle w:val="Heading2"/>
        <w:spacing w:before="500"/>
      </w:pPr>
    </w:p>
    <w:p w14:paraId="70F19FF5" w14:textId="77777777" w:rsidR="00577D39" w:rsidRDefault="00577D39" w:rsidP="009558E0">
      <w:pPr>
        <w:pStyle w:val="Heading2"/>
        <w:spacing w:before="500"/>
      </w:pPr>
    </w:p>
    <w:p w14:paraId="0F4D0AA8" w14:textId="77777777" w:rsidR="00577D39" w:rsidRDefault="00577D39" w:rsidP="009558E0">
      <w:pPr>
        <w:pStyle w:val="Heading2"/>
        <w:spacing w:before="500"/>
      </w:pPr>
    </w:p>
    <w:p w14:paraId="74518C3F" w14:textId="77777777" w:rsidR="00577D39" w:rsidRDefault="00577D39" w:rsidP="009558E0">
      <w:pPr>
        <w:pStyle w:val="Heading2"/>
        <w:spacing w:before="500"/>
      </w:pPr>
    </w:p>
    <w:p w14:paraId="418A4236" w14:textId="77777777" w:rsidR="00577D39" w:rsidRDefault="00577D39" w:rsidP="009558E0">
      <w:pPr>
        <w:pStyle w:val="Heading2"/>
        <w:spacing w:before="500"/>
      </w:pPr>
    </w:p>
    <w:p w14:paraId="51BC90B6" w14:textId="77777777" w:rsidR="00577D39" w:rsidRDefault="00577D39" w:rsidP="009558E0">
      <w:pPr>
        <w:pStyle w:val="Heading2"/>
        <w:spacing w:before="500"/>
      </w:pPr>
    </w:p>
    <w:p w14:paraId="43D537FB" w14:textId="77777777" w:rsidR="00577D39" w:rsidRDefault="00577D39" w:rsidP="009558E0">
      <w:pPr>
        <w:pStyle w:val="Heading2"/>
        <w:spacing w:before="500"/>
      </w:pPr>
    </w:p>
    <w:p w14:paraId="31044B5A" w14:textId="77777777" w:rsidR="00577D39" w:rsidRDefault="00577D39" w:rsidP="009558E0">
      <w:pPr>
        <w:pStyle w:val="Heading2"/>
        <w:spacing w:before="500"/>
      </w:pPr>
    </w:p>
    <w:p w14:paraId="7529A8FF" w14:textId="77777777" w:rsidR="00577D39" w:rsidRDefault="00577D39" w:rsidP="009558E0">
      <w:pPr>
        <w:pStyle w:val="Heading2"/>
        <w:spacing w:before="500"/>
      </w:pPr>
    </w:p>
    <w:p w14:paraId="2B94665B" w14:textId="77777777" w:rsidR="00577D39" w:rsidRDefault="00577D39" w:rsidP="009558E0">
      <w:pPr>
        <w:pStyle w:val="Heading2"/>
        <w:spacing w:before="500"/>
      </w:pPr>
    </w:p>
    <w:p w14:paraId="423C5469" w14:textId="77777777" w:rsidR="00577D39" w:rsidRDefault="00577D39" w:rsidP="009558E0">
      <w:pPr>
        <w:pStyle w:val="Heading2"/>
        <w:spacing w:before="500"/>
      </w:pPr>
    </w:p>
    <w:p w14:paraId="78A81809" w14:textId="63AF1BBC" w:rsidR="00577D39" w:rsidRDefault="00577D39" w:rsidP="009558E0">
      <w:pPr>
        <w:pStyle w:val="Heading2"/>
        <w:spacing w:before="500"/>
      </w:pPr>
    </w:p>
    <w:p w14:paraId="4FC7EEE9" w14:textId="77777777" w:rsidR="00577D39" w:rsidRPr="00577D39" w:rsidRDefault="00577D39" w:rsidP="009558E0"/>
    <w:p w14:paraId="4AF668F3" w14:textId="77777777" w:rsidR="00BA48FC" w:rsidRDefault="00BA48FC" w:rsidP="009558E0">
      <w:pPr>
        <w:pStyle w:val="Heading2"/>
        <w:spacing w:before="500"/>
      </w:pPr>
    </w:p>
    <w:p w14:paraId="4A04A738" w14:textId="37AB8ABE" w:rsidR="00577D39" w:rsidRDefault="00577D39" w:rsidP="009558E0">
      <w:pPr>
        <w:pStyle w:val="Heading2"/>
        <w:spacing w:before="500"/>
      </w:pPr>
      <w:bookmarkStart w:id="2" w:name="_Toc19465440"/>
      <w:r>
        <w:t>Version History</w:t>
      </w:r>
      <w:bookmarkEnd w:id="2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BA48FC" w14:paraId="3D411240" w14:textId="77777777" w:rsidTr="00CA4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9161F77" w14:textId="77777777" w:rsidR="00BA48FC" w:rsidRDefault="00BA48FC" w:rsidP="009558E0">
            <w:r>
              <w:t>Version</w:t>
            </w:r>
          </w:p>
        </w:tc>
        <w:tc>
          <w:tcPr>
            <w:tcW w:w="2338" w:type="dxa"/>
          </w:tcPr>
          <w:p w14:paraId="40C1F0A5" w14:textId="77777777" w:rsidR="00BA48FC" w:rsidRDefault="00BA48FC" w:rsidP="00955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338" w:type="dxa"/>
          </w:tcPr>
          <w:p w14:paraId="6B39D0AA" w14:textId="77777777" w:rsidR="00BA48FC" w:rsidRDefault="00BA48FC" w:rsidP="00955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Changes</w:t>
            </w:r>
          </w:p>
        </w:tc>
        <w:tc>
          <w:tcPr>
            <w:tcW w:w="2338" w:type="dxa"/>
          </w:tcPr>
          <w:p w14:paraId="24070B16" w14:textId="77777777" w:rsidR="00BA48FC" w:rsidRDefault="00BA48FC" w:rsidP="00955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</w:tr>
      <w:tr w:rsidR="00BA48FC" w14:paraId="646CA966" w14:textId="77777777" w:rsidTr="00CA4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465F121" w14:textId="77777777" w:rsidR="00BA48FC" w:rsidRDefault="00BA48FC" w:rsidP="009558E0">
            <w:r>
              <w:t>0.1</w:t>
            </w:r>
          </w:p>
        </w:tc>
        <w:tc>
          <w:tcPr>
            <w:tcW w:w="2338" w:type="dxa"/>
          </w:tcPr>
          <w:p w14:paraId="55E0243A" w14:textId="77777777" w:rsidR="00BA48FC" w:rsidRDefault="00BA48FC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15/09/2019</w:t>
            </w:r>
          </w:p>
        </w:tc>
        <w:tc>
          <w:tcPr>
            <w:tcW w:w="2338" w:type="dxa"/>
          </w:tcPr>
          <w:p w14:paraId="12DAA97A" w14:textId="77777777" w:rsidR="00BA48FC" w:rsidRDefault="00BA48FC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version</w:t>
            </w:r>
          </w:p>
        </w:tc>
        <w:tc>
          <w:tcPr>
            <w:tcW w:w="2338" w:type="dxa"/>
          </w:tcPr>
          <w:p w14:paraId="69A47014" w14:textId="77777777" w:rsidR="00BA48FC" w:rsidRDefault="00BA48FC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Whole team</w:t>
            </w:r>
          </w:p>
        </w:tc>
      </w:tr>
      <w:tr w:rsidR="00141B81" w14:paraId="2A39D6A7" w14:textId="77777777" w:rsidTr="00CA4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94E946C" w14:textId="71E164F1" w:rsidR="00141B81" w:rsidRDefault="00141B81" w:rsidP="009558E0">
            <w:r>
              <w:t>0.2</w:t>
            </w:r>
          </w:p>
        </w:tc>
        <w:tc>
          <w:tcPr>
            <w:tcW w:w="2338" w:type="dxa"/>
          </w:tcPr>
          <w:p w14:paraId="06A0DF6F" w14:textId="41D5E12E" w:rsidR="00141B81" w:rsidRDefault="00141B81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29/09/2019</w:t>
            </w:r>
          </w:p>
        </w:tc>
        <w:tc>
          <w:tcPr>
            <w:tcW w:w="2338" w:type="dxa"/>
          </w:tcPr>
          <w:p w14:paraId="64A863E3" w14:textId="15D93CC7" w:rsidR="00141B81" w:rsidRDefault="00141B81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cases order changed</w:t>
            </w:r>
          </w:p>
        </w:tc>
        <w:tc>
          <w:tcPr>
            <w:tcW w:w="2338" w:type="dxa"/>
          </w:tcPr>
          <w:p w14:paraId="2B0CEF02" w14:textId="395D3020" w:rsidR="00141B81" w:rsidRDefault="00A97CF9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Aleksandar</w:t>
            </w:r>
            <w:r w:rsidR="003F657D">
              <w:t xml:space="preserve"> </w:t>
            </w:r>
            <w:proofErr w:type="spellStart"/>
            <w:r w:rsidR="003F657D">
              <w:t>Georgiev</w:t>
            </w:r>
            <w:proofErr w:type="spellEnd"/>
          </w:p>
        </w:tc>
      </w:tr>
      <w:tr w:rsidR="00A45140" w14:paraId="7773F744" w14:textId="77777777" w:rsidTr="00CA4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725971E" w14:textId="2F1C8DD0" w:rsidR="00A45140" w:rsidRDefault="00A45140" w:rsidP="009558E0">
            <w:r>
              <w:t>0.3</w:t>
            </w:r>
          </w:p>
        </w:tc>
        <w:tc>
          <w:tcPr>
            <w:tcW w:w="2338" w:type="dxa"/>
          </w:tcPr>
          <w:p w14:paraId="38232846" w14:textId="68D8F671" w:rsidR="00A45140" w:rsidRDefault="00A45140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06/10/2019</w:t>
            </w:r>
          </w:p>
        </w:tc>
        <w:tc>
          <w:tcPr>
            <w:tcW w:w="2338" w:type="dxa"/>
          </w:tcPr>
          <w:p w14:paraId="37CCDF1F" w14:textId="2BD913B8" w:rsidR="00A45140" w:rsidRDefault="00A45140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Removed and Edited some use cases</w:t>
            </w:r>
          </w:p>
        </w:tc>
        <w:tc>
          <w:tcPr>
            <w:tcW w:w="2338" w:type="dxa"/>
          </w:tcPr>
          <w:p w14:paraId="49986BFF" w14:textId="0BDA09C9" w:rsidR="00A45140" w:rsidRDefault="00A45140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Ale</w:t>
            </w:r>
            <w:r w:rsidR="003604F1">
              <w:t>ksandar</w:t>
            </w:r>
            <w:r w:rsidR="003F657D">
              <w:t xml:space="preserve"> </w:t>
            </w:r>
            <w:proofErr w:type="spellStart"/>
            <w:r w:rsidR="003F657D">
              <w:t>Georgiev</w:t>
            </w:r>
            <w:proofErr w:type="spellEnd"/>
          </w:p>
        </w:tc>
      </w:tr>
      <w:tr w:rsidR="0097777D" w14:paraId="7120D604" w14:textId="77777777" w:rsidTr="00CA4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DE46191" w14:textId="56279DC7" w:rsidR="0097777D" w:rsidRDefault="0097777D" w:rsidP="009558E0">
            <w:r>
              <w:t>0.4</w:t>
            </w:r>
          </w:p>
        </w:tc>
        <w:tc>
          <w:tcPr>
            <w:tcW w:w="2338" w:type="dxa"/>
          </w:tcPr>
          <w:p w14:paraId="0D7FBAE4" w14:textId="1285FD2E" w:rsidR="0097777D" w:rsidRDefault="0097777D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10/10/2019</w:t>
            </w:r>
          </w:p>
        </w:tc>
        <w:tc>
          <w:tcPr>
            <w:tcW w:w="2338" w:type="dxa"/>
          </w:tcPr>
          <w:p w14:paraId="78316DAE" w14:textId="30175959" w:rsidR="0097777D" w:rsidRDefault="0097777D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extensions and remove 3 use cases and put it in the first use case</w:t>
            </w:r>
          </w:p>
        </w:tc>
        <w:tc>
          <w:tcPr>
            <w:tcW w:w="2338" w:type="dxa"/>
          </w:tcPr>
          <w:p w14:paraId="188E350A" w14:textId="69B317C3" w:rsidR="00640A0A" w:rsidRDefault="00640A0A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Rozalina</w:t>
            </w:r>
            <w:proofErr w:type="spellEnd"/>
            <w:r>
              <w:t xml:space="preserve"> </w:t>
            </w:r>
            <w:proofErr w:type="spellStart"/>
            <w:r>
              <w:t>Miladinova</w:t>
            </w:r>
            <w:proofErr w:type="spellEnd"/>
            <w:r w:rsidR="0097777D">
              <w:t xml:space="preserve">, Nidhi Sharma, </w:t>
            </w:r>
            <w:r w:rsidR="0097777D" w:rsidRPr="0097777D">
              <w:rPr>
                <w:szCs w:val="24"/>
              </w:rPr>
              <w:t>Nguyen Bao Quoc</w:t>
            </w:r>
            <w:r>
              <w:rPr>
                <w:szCs w:val="24"/>
              </w:rPr>
              <w:t>,</w:t>
            </w:r>
          </w:p>
          <w:p w14:paraId="1B499689" w14:textId="4A282BF1" w:rsidR="0097777D" w:rsidRDefault="00640A0A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4"/>
              </w:rPr>
              <w:t xml:space="preserve">Aleksandar </w:t>
            </w:r>
            <w:proofErr w:type="spellStart"/>
            <w:r>
              <w:rPr>
                <w:szCs w:val="24"/>
              </w:rPr>
              <w:t>Georgiev</w:t>
            </w:r>
            <w:proofErr w:type="spellEnd"/>
            <w:r>
              <w:rPr>
                <w:szCs w:val="24"/>
              </w:rPr>
              <w:t xml:space="preserve"> </w:t>
            </w:r>
            <w:r w:rsidR="0097777D" w:rsidRPr="0097777D">
              <w:rPr>
                <w:szCs w:val="24"/>
              </w:rPr>
              <w:t xml:space="preserve">               </w:t>
            </w:r>
          </w:p>
        </w:tc>
      </w:tr>
      <w:tr w:rsidR="00FF3133" w14:paraId="1E57D84D" w14:textId="77777777" w:rsidTr="00CA4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76424AB" w14:textId="5BC35460" w:rsidR="00FF3133" w:rsidRDefault="00FF3133" w:rsidP="009558E0">
            <w:r>
              <w:t xml:space="preserve">0.5 </w:t>
            </w:r>
          </w:p>
        </w:tc>
        <w:tc>
          <w:tcPr>
            <w:tcW w:w="2338" w:type="dxa"/>
          </w:tcPr>
          <w:p w14:paraId="07DF9083" w14:textId="377FAB51" w:rsidR="00FF3133" w:rsidRDefault="00940E39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07/12/2019</w:t>
            </w:r>
          </w:p>
        </w:tc>
        <w:tc>
          <w:tcPr>
            <w:tcW w:w="2338" w:type="dxa"/>
          </w:tcPr>
          <w:p w14:paraId="26B7A3A5" w14:textId="200B6CFF" w:rsidR="00FF3133" w:rsidRDefault="00940E39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Removed and added some use cases</w:t>
            </w:r>
          </w:p>
        </w:tc>
        <w:tc>
          <w:tcPr>
            <w:tcW w:w="2338" w:type="dxa"/>
          </w:tcPr>
          <w:p w14:paraId="6E0DB14D" w14:textId="43E5697A" w:rsidR="00FF3133" w:rsidRDefault="00940E39" w:rsidP="00955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Nidhi Sharma</w:t>
            </w:r>
          </w:p>
        </w:tc>
      </w:tr>
      <w:tr w:rsidR="00A6636E" w14:paraId="6B761040" w14:textId="77777777" w:rsidTr="00CA4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C5ACC9C" w14:textId="4F9FA35E" w:rsidR="00A6636E" w:rsidRDefault="00A6636E" w:rsidP="009558E0">
            <w:r>
              <w:t>0.6</w:t>
            </w:r>
          </w:p>
        </w:tc>
        <w:tc>
          <w:tcPr>
            <w:tcW w:w="2338" w:type="dxa"/>
          </w:tcPr>
          <w:p w14:paraId="62684354" w14:textId="1E30F943" w:rsidR="00A6636E" w:rsidRDefault="00D53CFA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19/01/2020</w:t>
            </w:r>
          </w:p>
        </w:tc>
        <w:tc>
          <w:tcPr>
            <w:tcW w:w="2338" w:type="dxa"/>
          </w:tcPr>
          <w:p w14:paraId="54EBD25E" w14:textId="5036CB86" w:rsidR="00A6636E" w:rsidRDefault="00D53CFA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Final update of document. Added </w:t>
            </w:r>
            <w:r w:rsidR="00DC16F1">
              <w:t xml:space="preserve">Export statistics use case. </w:t>
            </w:r>
            <w:bookmarkStart w:id="3" w:name="_GoBack"/>
            <w:bookmarkEnd w:id="3"/>
            <w:r w:rsidR="008D3B23">
              <w:t xml:space="preserve"> </w:t>
            </w:r>
          </w:p>
        </w:tc>
        <w:tc>
          <w:tcPr>
            <w:tcW w:w="2338" w:type="dxa"/>
          </w:tcPr>
          <w:p w14:paraId="75F24CB7" w14:textId="6839DE87" w:rsidR="00A6636E" w:rsidRDefault="008D3B23" w:rsidP="00955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Nidhi Sharma</w:t>
            </w:r>
          </w:p>
        </w:tc>
      </w:tr>
    </w:tbl>
    <w:p w14:paraId="5367ECBA" w14:textId="77777777" w:rsidR="00BA48FC" w:rsidRPr="00BA48FC" w:rsidRDefault="00BA48FC" w:rsidP="009558E0"/>
    <w:p w14:paraId="550AE37A" w14:textId="50F4B410" w:rsidR="00BA48FC" w:rsidRDefault="00BA48FC" w:rsidP="009558E0">
      <w:pPr>
        <w:pStyle w:val="Heading2"/>
        <w:spacing w:before="500"/>
      </w:pPr>
      <w:bookmarkStart w:id="4" w:name="_Toc19465441"/>
      <w:r>
        <w:t>Introduction</w:t>
      </w:r>
      <w:bookmarkEnd w:id="4"/>
    </w:p>
    <w:p w14:paraId="56ACB615" w14:textId="77777777" w:rsidR="00BA48FC" w:rsidRPr="00BA48FC" w:rsidRDefault="00BA48FC" w:rsidP="009558E0"/>
    <w:p w14:paraId="710F3CC3" w14:textId="578C113B" w:rsidR="00961CF9" w:rsidRDefault="00BA48FC" w:rsidP="00961CF9">
      <w:r w:rsidRPr="00115D20">
        <w:t>The purpose of this document is to give a description of the requirements for the “</w:t>
      </w:r>
      <w:r>
        <w:t>Airport baggage simulation</w:t>
      </w:r>
      <w:r w:rsidRPr="00115D20">
        <w:t>” software. Th</w:t>
      </w:r>
      <w:r>
        <w:t>e</w:t>
      </w:r>
      <w:r w:rsidRPr="00115D20">
        <w:t xml:space="preserve"> document contains a description of all functional and non-functional requirements and explains the user interactions with the system. This document is mainly intended to be provided to the client for approval and a reference for developing the software solution for the simulation software.</w:t>
      </w:r>
      <w:bookmarkStart w:id="5" w:name="_Toc19465442"/>
    </w:p>
    <w:p w14:paraId="337DF294" w14:textId="77777777" w:rsidR="00961CF9" w:rsidRDefault="00961CF9" w:rsidP="00961CF9"/>
    <w:p w14:paraId="0D17D057" w14:textId="27CFFC4F" w:rsidR="00BA48FC" w:rsidRDefault="00577D39" w:rsidP="009558E0">
      <w:pPr>
        <w:pStyle w:val="Heading2"/>
        <w:spacing w:before="500"/>
      </w:pPr>
      <w:r>
        <w:lastRenderedPageBreak/>
        <w:t>Functional Requirements</w:t>
      </w:r>
      <w:bookmarkEnd w:id="5"/>
    </w:p>
    <w:p w14:paraId="58CEBF13" w14:textId="77777777" w:rsidR="00961CF9" w:rsidRPr="00961CF9" w:rsidRDefault="00961CF9" w:rsidP="00961CF9"/>
    <w:tbl>
      <w:tblPr>
        <w:tblStyle w:val="TableGridLight"/>
        <w:tblW w:w="0" w:type="auto"/>
        <w:tblInd w:w="0" w:type="dxa"/>
        <w:tblLook w:val="04A0" w:firstRow="1" w:lastRow="0" w:firstColumn="1" w:lastColumn="0" w:noHBand="0" w:noVBand="1"/>
      </w:tblPr>
      <w:tblGrid>
        <w:gridCol w:w="642"/>
        <w:gridCol w:w="4934"/>
        <w:gridCol w:w="4350"/>
      </w:tblGrid>
      <w:tr w:rsidR="000F48C3" w:rsidRPr="00EE265E" w14:paraId="65E2CBB8" w14:textId="77777777" w:rsidTr="5E49EA98">
        <w:tc>
          <w:tcPr>
            <w:tcW w:w="642" w:type="dxa"/>
          </w:tcPr>
          <w:p w14:paraId="6E562A7C" w14:textId="77777777" w:rsidR="000F48C3" w:rsidRDefault="000F48C3" w:rsidP="009558E0">
            <w:pPr>
              <w:jc w:val="center"/>
            </w:pPr>
          </w:p>
        </w:tc>
        <w:tc>
          <w:tcPr>
            <w:tcW w:w="4934" w:type="dxa"/>
          </w:tcPr>
          <w:p w14:paraId="7AA8B681" w14:textId="136C862E" w:rsidR="000F48C3" w:rsidRPr="00D1518E" w:rsidRDefault="00D67743" w:rsidP="009558E0">
            <w:pPr>
              <w:jc w:val="center"/>
              <w:rPr>
                <w:b/>
                <w:bCs/>
              </w:rPr>
            </w:pPr>
            <w:r w:rsidRPr="00D1518E">
              <w:rPr>
                <w:b/>
                <w:bCs/>
              </w:rPr>
              <w:t>Functions</w:t>
            </w:r>
          </w:p>
        </w:tc>
        <w:tc>
          <w:tcPr>
            <w:tcW w:w="4350" w:type="dxa"/>
          </w:tcPr>
          <w:p w14:paraId="356E5C97" w14:textId="13D9D775" w:rsidR="000F48C3" w:rsidRPr="00D1518E" w:rsidRDefault="004B514F" w:rsidP="009558E0">
            <w:pPr>
              <w:jc w:val="center"/>
              <w:rPr>
                <w:b/>
                <w:bCs/>
              </w:rPr>
            </w:pPr>
            <w:r w:rsidRPr="00D1518E">
              <w:rPr>
                <w:b/>
                <w:bCs/>
                <w:sz w:val="22"/>
                <w:szCs w:val="20"/>
              </w:rPr>
              <w:t>Which use cases</w:t>
            </w:r>
          </w:p>
        </w:tc>
      </w:tr>
      <w:tr w:rsidR="000F5E3E" w:rsidRPr="00EE265E" w14:paraId="328473B9" w14:textId="77777777" w:rsidTr="5E49EA98">
        <w:tc>
          <w:tcPr>
            <w:tcW w:w="642" w:type="dxa"/>
          </w:tcPr>
          <w:p w14:paraId="0965C273" w14:textId="7854902A" w:rsidR="000F5E3E" w:rsidRPr="00320048" w:rsidRDefault="00320048" w:rsidP="009558E0">
            <w:pPr>
              <w:jc w:val="center"/>
            </w:pPr>
            <w:r>
              <w:t>1</w:t>
            </w:r>
          </w:p>
        </w:tc>
        <w:tc>
          <w:tcPr>
            <w:tcW w:w="4934" w:type="dxa"/>
          </w:tcPr>
          <w:p w14:paraId="1FE16AC1" w14:textId="01A9CBB5" w:rsidR="000F5E3E" w:rsidRPr="00EE265E" w:rsidRDefault="00E12C2E" w:rsidP="009558E0">
            <w:r>
              <w:t>Draw the MDA</w:t>
            </w:r>
          </w:p>
        </w:tc>
        <w:tc>
          <w:tcPr>
            <w:tcW w:w="4350" w:type="dxa"/>
          </w:tcPr>
          <w:p w14:paraId="25C931B3" w14:textId="6ABE8710" w:rsidR="000F5E3E" w:rsidRDefault="00E12C2E" w:rsidP="009558E0">
            <w:r>
              <w:t>Use case #1</w:t>
            </w:r>
          </w:p>
        </w:tc>
      </w:tr>
      <w:tr w:rsidR="000F48C3" w:rsidRPr="00EE265E" w14:paraId="0E5B519C" w14:textId="5D23F854" w:rsidTr="5E49EA98">
        <w:tc>
          <w:tcPr>
            <w:tcW w:w="642" w:type="dxa"/>
          </w:tcPr>
          <w:p w14:paraId="768CC884" w14:textId="6B73F378" w:rsidR="000F48C3" w:rsidRPr="002F4451" w:rsidRDefault="00E12C2E" w:rsidP="009558E0">
            <w:pPr>
              <w:jc w:val="center"/>
            </w:pPr>
            <w:r>
              <w:t>2</w:t>
            </w:r>
          </w:p>
        </w:tc>
        <w:tc>
          <w:tcPr>
            <w:tcW w:w="4934" w:type="dxa"/>
          </w:tcPr>
          <w:p w14:paraId="11F5661E" w14:textId="371ED405" w:rsidR="000F48C3" w:rsidRPr="00EE265E" w:rsidRDefault="000F48C3" w:rsidP="009558E0">
            <w:r w:rsidRPr="00EE265E">
              <w:t xml:space="preserve">Create new check-in </w:t>
            </w:r>
          </w:p>
        </w:tc>
        <w:tc>
          <w:tcPr>
            <w:tcW w:w="4350" w:type="dxa"/>
          </w:tcPr>
          <w:p w14:paraId="47FA9C36" w14:textId="036ECD2B" w:rsidR="000F48C3" w:rsidRPr="00EE265E" w:rsidRDefault="00D1518E" w:rsidP="009558E0">
            <w:r>
              <w:t>Use case #1</w:t>
            </w:r>
          </w:p>
        </w:tc>
      </w:tr>
      <w:tr w:rsidR="000F48C3" w:rsidRPr="00EE265E" w14:paraId="6DF08C1C" w14:textId="09990344" w:rsidTr="5E49EA98">
        <w:tc>
          <w:tcPr>
            <w:tcW w:w="642" w:type="dxa"/>
          </w:tcPr>
          <w:p w14:paraId="605696CD" w14:textId="4F11D80D" w:rsidR="000F48C3" w:rsidRPr="002F4451" w:rsidRDefault="00E12C2E" w:rsidP="009558E0">
            <w:pPr>
              <w:jc w:val="center"/>
            </w:pPr>
            <w:r>
              <w:t>3</w:t>
            </w:r>
          </w:p>
        </w:tc>
        <w:tc>
          <w:tcPr>
            <w:tcW w:w="4934" w:type="dxa"/>
          </w:tcPr>
          <w:p w14:paraId="74E41B19" w14:textId="77777777" w:rsidR="000F48C3" w:rsidRPr="00EE265E" w:rsidRDefault="000F48C3" w:rsidP="009558E0">
            <w:r w:rsidRPr="00EE265E">
              <w:t>Create conveyor belt</w:t>
            </w:r>
          </w:p>
        </w:tc>
        <w:tc>
          <w:tcPr>
            <w:tcW w:w="4350" w:type="dxa"/>
          </w:tcPr>
          <w:p w14:paraId="4E1EEE97" w14:textId="3A3A097E" w:rsidR="000F48C3" w:rsidRPr="00EE265E" w:rsidRDefault="00D1518E" w:rsidP="009558E0">
            <w:r>
              <w:t>Use case #1</w:t>
            </w:r>
          </w:p>
        </w:tc>
      </w:tr>
      <w:tr w:rsidR="000F48C3" w:rsidRPr="00EE265E" w14:paraId="1A1EA8CD" w14:textId="15D97170" w:rsidTr="5E49EA98">
        <w:tc>
          <w:tcPr>
            <w:tcW w:w="642" w:type="dxa"/>
          </w:tcPr>
          <w:p w14:paraId="403BFC18" w14:textId="0E33583C" w:rsidR="000F48C3" w:rsidRPr="002F4451" w:rsidRDefault="00E12C2E" w:rsidP="009558E0">
            <w:pPr>
              <w:jc w:val="center"/>
            </w:pPr>
            <w:r>
              <w:t>4</w:t>
            </w:r>
          </w:p>
        </w:tc>
        <w:tc>
          <w:tcPr>
            <w:tcW w:w="4934" w:type="dxa"/>
          </w:tcPr>
          <w:p w14:paraId="5842EA2D" w14:textId="77777777" w:rsidR="000F48C3" w:rsidRPr="00EE265E" w:rsidRDefault="000F48C3" w:rsidP="009558E0">
            <w:r w:rsidRPr="00EE265E">
              <w:t>Create security check</w:t>
            </w:r>
          </w:p>
        </w:tc>
        <w:tc>
          <w:tcPr>
            <w:tcW w:w="4350" w:type="dxa"/>
          </w:tcPr>
          <w:p w14:paraId="51E18B43" w14:textId="5F8B07CE" w:rsidR="000F48C3" w:rsidRPr="00EE265E" w:rsidRDefault="00D1518E" w:rsidP="009558E0">
            <w:r>
              <w:t>Use case #1</w:t>
            </w:r>
          </w:p>
        </w:tc>
      </w:tr>
      <w:tr w:rsidR="000F48C3" w:rsidRPr="00EE265E" w14:paraId="31D5750E" w14:textId="2F7B4DB3" w:rsidTr="5E49EA98">
        <w:tc>
          <w:tcPr>
            <w:tcW w:w="642" w:type="dxa"/>
          </w:tcPr>
          <w:p w14:paraId="2DDD8CD7" w14:textId="6041B734" w:rsidR="000F48C3" w:rsidRPr="002F4451" w:rsidRDefault="00E12C2E" w:rsidP="009558E0">
            <w:pPr>
              <w:jc w:val="center"/>
            </w:pPr>
            <w:r>
              <w:t>5</w:t>
            </w:r>
          </w:p>
        </w:tc>
        <w:tc>
          <w:tcPr>
            <w:tcW w:w="4934" w:type="dxa"/>
          </w:tcPr>
          <w:p w14:paraId="2770EA33" w14:textId="1771C7BC" w:rsidR="00446B40" w:rsidRPr="00EE265E" w:rsidRDefault="000F48C3" w:rsidP="009558E0">
            <w:r w:rsidRPr="00EE265E">
              <w:t>Create drop-off cart</w:t>
            </w:r>
          </w:p>
        </w:tc>
        <w:tc>
          <w:tcPr>
            <w:tcW w:w="4350" w:type="dxa"/>
          </w:tcPr>
          <w:p w14:paraId="28609A2E" w14:textId="59F6A6A5" w:rsidR="000F48C3" w:rsidRPr="00EE265E" w:rsidRDefault="00D1518E" w:rsidP="009558E0">
            <w:r>
              <w:t>Use case #1</w:t>
            </w:r>
          </w:p>
        </w:tc>
      </w:tr>
      <w:tr w:rsidR="0097777D" w:rsidRPr="00EE265E" w14:paraId="6C3C29BE" w14:textId="77777777" w:rsidTr="5E49EA98">
        <w:tc>
          <w:tcPr>
            <w:tcW w:w="642" w:type="dxa"/>
          </w:tcPr>
          <w:p w14:paraId="13908FC1" w14:textId="25F5B51A" w:rsidR="0097777D" w:rsidRDefault="00E12C2E" w:rsidP="009558E0">
            <w:pPr>
              <w:jc w:val="center"/>
            </w:pPr>
            <w:r>
              <w:t>6</w:t>
            </w:r>
          </w:p>
        </w:tc>
        <w:tc>
          <w:tcPr>
            <w:tcW w:w="4934" w:type="dxa"/>
          </w:tcPr>
          <w:p w14:paraId="2BE791B1" w14:textId="2BB50EB0" w:rsidR="0097777D" w:rsidRPr="00EE265E" w:rsidRDefault="0097777D" w:rsidP="009558E0">
            <w:r>
              <w:t>Set</w:t>
            </w:r>
            <w:r w:rsidRPr="00EE265E">
              <w:t xml:space="preserve"> conveyor belt speed</w:t>
            </w:r>
          </w:p>
        </w:tc>
        <w:tc>
          <w:tcPr>
            <w:tcW w:w="4350" w:type="dxa"/>
          </w:tcPr>
          <w:p w14:paraId="6DCCFE14" w14:textId="5C013088" w:rsidR="0097777D" w:rsidRDefault="0097777D" w:rsidP="009558E0">
            <w:r>
              <w:t>Use case #1</w:t>
            </w:r>
          </w:p>
        </w:tc>
      </w:tr>
      <w:tr w:rsidR="00FF3133" w:rsidRPr="00EE265E" w14:paraId="00C29F7F" w14:textId="77777777" w:rsidTr="5E49EA98">
        <w:tc>
          <w:tcPr>
            <w:tcW w:w="642" w:type="dxa"/>
          </w:tcPr>
          <w:p w14:paraId="432FD884" w14:textId="4A34BE4D" w:rsidR="00FF3133" w:rsidRDefault="00E12C2E" w:rsidP="009558E0">
            <w:pPr>
              <w:jc w:val="center"/>
            </w:pPr>
            <w:r>
              <w:t>7</w:t>
            </w:r>
          </w:p>
        </w:tc>
        <w:tc>
          <w:tcPr>
            <w:tcW w:w="4934" w:type="dxa"/>
          </w:tcPr>
          <w:p w14:paraId="1D9210BA" w14:textId="3BD88277" w:rsidR="00FF3133" w:rsidRDefault="00FF3133" w:rsidP="009558E0">
            <w:r>
              <w:t>Set conveyor belt length</w:t>
            </w:r>
          </w:p>
        </w:tc>
        <w:tc>
          <w:tcPr>
            <w:tcW w:w="4350" w:type="dxa"/>
          </w:tcPr>
          <w:p w14:paraId="07988212" w14:textId="46BC84BA" w:rsidR="00FF3133" w:rsidRDefault="00940E39" w:rsidP="009558E0">
            <w:r>
              <w:t>Use case #1</w:t>
            </w:r>
          </w:p>
        </w:tc>
      </w:tr>
      <w:tr w:rsidR="0097777D" w:rsidRPr="00EE265E" w14:paraId="3699C851" w14:textId="77777777" w:rsidTr="5E49EA98">
        <w:tc>
          <w:tcPr>
            <w:tcW w:w="642" w:type="dxa"/>
          </w:tcPr>
          <w:p w14:paraId="7632303E" w14:textId="0604B246" w:rsidR="0097777D" w:rsidRDefault="00E12C2E" w:rsidP="009558E0">
            <w:pPr>
              <w:jc w:val="center"/>
            </w:pPr>
            <w:r>
              <w:t>8</w:t>
            </w:r>
          </w:p>
        </w:tc>
        <w:tc>
          <w:tcPr>
            <w:tcW w:w="4934" w:type="dxa"/>
          </w:tcPr>
          <w:p w14:paraId="7E71A3CB" w14:textId="52889EB6" w:rsidR="0097777D" w:rsidRPr="00EE265E" w:rsidRDefault="0097777D" w:rsidP="009558E0">
            <w:r w:rsidRPr="00EE265E">
              <w:t xml:space="preserve">Assign number of employees working </w:t>
            </w:r>
            <w:r>
              <w:t>per drop-off point</w:t>
            </w:r>
          </w:p>
        </w:tc>
        <w:tc>
          <w:tcPr>
            <w:tcW w:w="4350" w:type="dxa"/>
          </w:tcPr>
          <w:p w14:paraId="68A5AAE3" w14:textId="5E3D9DEF" w:rsidR="0097777D" w:rsidRDefault="0097777D" w:rsidP="009558E0">
            <w:r>
              <w:t>Use case #1</w:t>
            </w:r>
          </w:p>
        </w:tc>
      </w:tr>
      <w:tr w:rsidR="0097777D" w:rsidRPr="00EE265E" w14:paraId="25DEFDCC" w14:textId="77777777" w:rsidTr="5E49EA98">
        <w:tc>
          <w:tcPr>
            <w:tcW w:w="642" w:type="dxa"/>
          </w:tcPr>
          <w:p w14:paraId="6BA94CC8" w14:textId="649BF385" w:rsidR="0097777D" w:rsidRDefault="00E12C2E" w:rsidP="009558E0">
            <w:pPr>
              <w:jc w:val="center"/>
            </w:pPr>
            <w:r>
              <w:t>9</w:t>
            </w:r>
          </w:p>
        </w:tc>
        <w:tc>
          <w:tcPr>
            <w:tcW w:w="4934" w:type="dxa"/>
          </w:tcPr>
          <w:p w14:paraId="58F37277" w14:textId="52D7F840" w:rsidR="0097777D" w:rsidRPr="00EE265E" w:rsidRDefault="0097777D" w:rsidP="009558E0">
            <w:r w:rsidRPr="00EE265E">
              <w:t xml:space="preserve">Assign capacity to drop-off </w:t>
            </w:r>
            <w:r>
              <w:t>point</w:t>
            </w:r>
          </w:p>
        </w:tc>
        <w:tc>
          <w:tcPr>
            <w:tcW w:w="4350" w:type="dxa"/>
          </w:tcPr>
          <w:p w14:paraId="0E7B28F5" w14:textId="425B8258" w:rsidR="0097777D" w:rsidRDefault="0097777D" w:rsidP="009558E0">
            <w:r>
              <w:t xml:space="preserve">Use case #1 </w:t>
            </w:r>
          </w:p>
        </w:tc>
      </w:tr>
      <w:tr w:rsidR="0097777D" w:rsidRPr="00EE265E" w14:paraId="436040D1" w14:textId="77777777" w:rsidTr="5E49EA98">
        <w:tc>
          <w:tcPr>
            <w:tcW w:w="642" w:type="dxa"/>
          </w:tcPr>
          <w:p w14:paraId="030B996E" w14:textId="3455F14F" w:rsidR="0097777D" w:rsidRPr="002F4451" w:rsidRDefault="003D7229" w:rsidP="009558E0">
            <w:pPr>
              <w:jc w:val="center"/>
            </w:pPr>
            <w:r>
              <w:t>10</w:t>
            </w:r>
          </w:p>
        </w:tc>
        <w:tc>
          <w:tcPr>
            <w:tcW w:w="4934" w:type="dxa"/>
          </w:tcPr>
          <w:p w14:paraId="6F09B35A" w14:textId="0CAE078B" w:rsidR="0097777D" w:rsidRPr="00EE265E" w:rsidRDefault="0097777D" w:rsidP="009558E0">
            <w:r w:rsidRPr="00EE265E">
              <w:t>Create Flight</w:t>
            </w:r>
          </w:p>
        </w:tc>
        <w:tc>
          <w:tcPr>
            <w:tcW w:w="4350" w:type="dxa"/>
          </w:tcPr>
          <w:p w14:paraId="62326BD9" w14:textId="0CE846B9" w:rsidR="0097777D" w:rsidRDefault="0097777D" w:rsidP="009558E0">
            <w:r>
              <w:t>Use case #2</w:t>
            </w:r>
          </w:p>
        </w:tc>
      </w:tr>
      <w:tr w:rsidR="0097777D" w:rsidRPr="00EE265E" w14:paraId="534E841D" w14:textId="77777777" w:rsidTr="5E49EA98">
        <w:tc>
          <w:tcPr>
            <w:tcW w:w="642" w:type="dxa"/>
          </w:tcPr>
          <w:p w14:paraId="50B3F17A" w14:textId="755057EF" w:rsidR="0097777D" w:rsidRPr="002F4451" w:rsidRDefault="0097777D" w:rsidP="009558E0">
            <w:pPr>
              <w:jc w:val="center"/>
            </w:pPr>
            <w:r>
              <w:t>1</w:t>
            </w:r>
            <w:r w:rsidR="003D7229">
              <w:t>1</w:t>
            </w:r>
          </w:p>
        </w:tc>
        <w:tc>
          <w:tcPr>
            <w:tcW w:w="4934" w:type="dxa"/>
          </w:tcPr>
          <w:p w14:paraId="2243B12F" w14:textId="771116FF" w:rsidR="0097777D" w:rsidRPr="00EE265E" w:rsidRDefault="0097777D" w:rsidP="009558E0">
            <w:r>
              <w:t>Delete</w:t>
            </w:r>
            <w:r w:rsidRPr="00EE265E">
              <w:t xml:space="preserve"> Flight</w:t>
            </w:r>
          </w:p>
        </w:tc>
        <w:tc>
          <w:tcPr>
            <w:tcW w:w="4350" w:type="dxa"/>
          </w:tcPr>
          <w:p w14:paraId="19F12614" w14:textId="57E11900" w:rsidR="0097777D" w:rsidRDefault="0097777D" w:rsidP="009558E0">
            <w:r>
              <w:t>Use case #3</w:t>
            </w:r>
          </w:p>
        </w:tc>
      </w:tr>
      <w:tr w:rsidR="0097777D" w:rsidRPr="00EE265E" w14:paraId="787B8B15" w14:textId="77777777" w:rsidTr="5E49EA98">
        <w:tc>
          <w:tcPr>
            <w:tcW w:w="642" w:type="dxa"/>
          </w:tcPr>
          <w:p w14:paraId="2B15B172" w14:textId="0D929793" w:rsidR="0097777D" w:rsidRPr="002F4451" w:rsidRDefault="0097777D" w:rsidP="009558E0">
            <w:pPr>
              <w:jc w:val="center"/>
            </w:pPr>
            <w:r>
              <w:t>1</w:t>
            </w:r>
            <w:r w:rsidR="003D7229">
              <w:t>2</w:t>
            </w:r>
          </w:p>
        </w:tc>
        <w:tc>
          <w:tcPr>
            <w:tcW w:w="4934" w:type="dxa"/>
          </w:tcPr>
          <w:p w14:paraId="7A4528FE" w14:textId="110F8D7C" w:rsidR="0097777D" w:rsidRPr="00EE265E" w:rsidRDefault="0097777D" w:rsidP="009558E0">
            <w:r>
              <w:t>Run simulation</w:t>
            </w:r>
          </w:p>
        </w:tc>
        <w:tc>
          <w:tcPr>
            <w:tcW w:w="4350" w:type="dxa"/>
          </w:tcPr>
          <w:p w14:paraId="4A429C86" w14:textId="162313AA" w:rsidR="0097777D" w:rsidRDefault="0097777D" w:rsidP="009558E0">
            <w:r>
              <w:t xml:space="preserve">Use case #4 </w:t>
            </w:r>
          </w:p>
        </w:tc>
      </w:tr>
      <w:tr w:rsidR="0097777D" w:rsidRPr="00EE265E" w14:paraId="5F18DED1" w14:textId="3D1F094E" w:rsidTr="5E49EA98">
        <w:tc>
          <w:tcPr>
            <w:tcW w:w="642" w:type="dxa"/>
          </w:tcPr>
          <w:p w14:paraId="64F85B59" w14:textId="2B20B1B6" w:rsidR="0097777D" w:rsidRPr="002F4451" w:rsidRDefault="0097777D" w:rsidP="009558E0">
            <w:pPr>
              <w:jc w:val="center"/>
            </w:pPr>
            <w:r>
              <w:t>1</w:t>
            </w:r>
            <w:r w:rsidR="003D7229">
              <w:t>3</w:t>
            </w:r>
          </w:p>
        </w:tc>
        <w:tc>
          <w:tcPr>
            <w:tcW w:w="4934" w:type="dxa"/>
          </w:tcPr>
          <w:p w14:paraId="26D54731" w14:textId="6F0979E5" w:rsidR="0097777D" w:rsidRPr="00EE265E" w:rsidRDefault="0097777D" w:rsidP="009558E0">
            <w:r>
              <w:t>Stop simulation</w:t>
            </w:r>
          </w:p>
        </w:tc>
        <w:tc>
          <w:tcPr>
            <w:tcW w:w="4350" w:type="dxa"/>
          </w:tcPr>
          <w:p w14:paraId="6AB4CD60" w14:textId="4680BD00" w:rsidR="0097777D" w:rsidRPr="00EE265E" w:rsidRDefault="0097777D" w:rsidP="009558E0">
            <w:r>
              <w:t>Use case #5</w:t>
            </w:r>
          </w:p>
        </w:tc>
      </w:tr>
      <w:tr w:rsidR="0097777D" w:rsidRPr="00EE265E" w14:paraId="007DE595" w14:textId="36760F13" w:rsidTr="5E49EA98">
        <w:tc>
          <w:tcPr>
            <w:tcW w:w="642" w:type="dxa"/>
          </w:tcPr>
          <w:p w14:paraId="575EED1D" w14:textId="78ABC7B8" w:rsidR="0097777D" w:rsidRPr="002F4451" w:rsidRDefault="0097777D" w:rsidP="009558E0">
            <w:pPr>
              <w:jc w:val="center"/>
            </w:pPr>
            <w:r>
              <w:t>1</w:t>
            </w:r>
            <w:r w:rsidR="003D7229">
              <w:t>4</w:t>
            </w:r>
          </w:p>
        </w:tc>
        <w:tc>
          <w:tcPr>
            <w:tcW w:w="4934" w:type="dxa"/>
          </w:tcPr>
          <w:p w14:paraId="6FBB5377" w14:textId="77777777" w:rsidR="0097777D" w:rsidRPr="00EE265E" w:rsidRDefault="0097777D" w:rsidP="009558E0">
            <w:r w:rsidRPr="00EE265E">
              <w:t>Display Statistics</w:t>
            </w:r>
          </w:p>
        </w:tc>
        <w:tc>
          <w:tcPr>
            <w:tcW w:w="4350" w:type="dxa"/>
          </w:tcPr>
          <w:p w14:paraId="6A2D2EBB" w14:textId="48BB63FE" w:rsidR="0097777D" w:rsidRPr="00EE265E" w:rsidRDefault="0097777D" w:rsidP="009558E0">
            <w:r>
              <w:t>Use case #6</w:t>
            </w:r>
          </w:p>
        </w:tc>
      </w:tr>
      <w:tr w:rsidR="0097777D" w:rsidRPr="00EE265E" w14:paraId="347BEFC5" w14:textId="77777777" w:rsidTr="5E49EA98">
        <w:tc>
          <w:tcPr>
            <w:tcW w:w="642" w:type="dxa"/>
          </w:tcPr>
          <w:p w14:paraId="5EF9DDEE" w14:textId="08FADD97" w:rsidR="0097777D" w:rsidRDefault="0097777D" w:rsidP="009558E0">
            <w:pPr>
              <w:jc w:val="center"/>
            </w:pPr>
            <w:r>
              <w:t>1</w:t>
            </w:r>
            <w:r w:rsidR="003D7229">
              <w:t>5</w:t>
            </w:r>
          </w:p>
        </w:tc>
        <w:tc>
          <w:tcPr>
            <w:tcW w:w="4934" w:type="dxa"/>
          </w:tcPr>
          <w:p w14:paraId="32C3CD00" w14:textId="670FF81B" w:rsidR="0097777D" w:rsidRPr="00EE265E" w:rsidRDefault="0097777D" w:rsidP="009558E0">
            <w:r w:rsidRPr="00D94D51">
              <w:t>Save airport map with settings</w:t>
            </w:r>
          </w:p>
        </w:tc>
        <w:tc>
          <w:tcPr>
            <w:tcW w:w="4350" w:type="dxa"/>
          </w:tcPr>
          <w:p w14:paraId="1C9C552A" w14:textId="2DCA1CAE" w:rsidR="0097777D" w:rsidRDefault="0097777D" w:rsidP="009558E0">
            <w:r>
              <w:t>Use case #7</w:t>
            </w:r>
          </w:p>
        </w:tc>
      </w:tr>
      <w:tr w:rsidR="0097777D" w:rsidRPr="00EE265E" w14:paraId="15201EF4" w14:textId="77777777" w:rsidTr="5E49EA98">
        <w:tc>
          <w:tcPr>
            <w:tcW w:w="642" w:type="dxa"/>
          </w:tcPr>
          <w:p w14:paraId="051DAE3B" w14:textId="59CF9FD4" w:rsidR="0097777D" w:rsidRDefault="0097777D" w:rsidP="009558E0">
            <w:pPr>
              <w:jc w:val="center"/>
            </w:pPr>
            <w:r>
              <w:t>1</w:t>
            </w:r>
            <w:r w:rsidR="003D7229">
              <w:t>6</w:t>
            </w:r>
          </w:p>
        </w:tc>
        <w:tc>
          <w:tcPr>
            <w:tcW w:w="4934" w:type="dxa"/>
          </w:tcPr>
          <w:p w14:paraId="5EB1B897" w14:textId="267781CB" w:rsidR="0097777D" w:rsidRPr="00EE265E" w:rsidRDefault="00BC1262" w:rsidP="009558E0">
            <w:r>
              <w:t xml:space="preserve">Import </w:t>
            </w:r>
            <w:r w:rsidR="0097777D" w:rsidRPr="00D94D51">
              <w:t>simulation map with settings from file</w:t>
            </w:r>
          </w:p>
        </w:tc>
        <w:tc>
          <w:tcPr>
            <w:tcW w:w="4350" w:type="dxa"/>
          </w:tcPr>
          <w:p w14:paraId="63036AAB" w14:textId="565EC053" w:rsidR="0097777D" w:rsidRDefault="0097777D" w:rsidP="009558E0">
            <w:r>
              <w:t>Use case #8</w:t>
            </w:r>
          </w:p>
        </w:tc>
      </w:tr>
      <w:tr w:rsidR="00BC75E0" w:rsidRPr="00EE265E" w14:paraId="48CE4099" w14:textId="77777777" w:rsidTr="5E49EA98">
        <w:tc>
          <w:tcPr>
            <w:tcW w:w="642" w:type="dxa"/>
          </w:tcPr>
          <w:p w14:paraId="2CDC1DCE" w14:textId="25801113" w:rsidR="00BC75E0" w:rsidRDefault="00BC75E0" w:rsidP="009558E0">
            <w:pPr>
              <w:jc w:val="center"/>
            </w:pPr>
            <w:r>
              <w:t xml:space="preserve">17 </w:t>
            </w:r>
          </w:p>
        </w:tc>
        <w:tc>
          <w:tcPr>
            <w:tcW w:w="4934" w:type="dxa"/>
          </w:tcPr>
          <w:p w14:paraId="137041C1" w14:textId="3A1EB3E1" w:rsidR="00BC75E0" w:rsidRPr="00D94D51" w:rsidRDefault="00BC1262" w:rsidP="009558E0">
            <w:r>
              <w:t xml:space="preserve">Export statistics </w:t>
            </w:r>
          </w:p>
        </w:tc>
        <w:tc>
          <w:tcPr>
            <w:tcW w:w="4350" w:type="dxa"/>
          </w:tcPr>
          <w:p w14:paraId="54973B64" w14:textId="689FE6A5" w:rsidR="00BC75E0" w:rsidRDefault="00BC1262" w:rsidP="009558E0">
            <w:r>
              <w:t>Use case #9</w:t>
            </w:r>
          </w:p>
        </w:tc>
      </w:tr>
    </w:tbl>
    <w:p w14:paraId="54187503" w14:textId="7C732F4D" w:rsidR="00BA48FC" w:rsidRDefault="00577D39" w:rsidP="009558E0">
      <w:pPr>
        <w:pStyle w:val="Heading2"/>
        <w:spacing w:before="500"/>
      </w:pPr>
      <w:bookmarkStart w:id="6" w:name="_Toc19465443"/>
      <w:r>
        <w:t>Non</w:t>
      </w:r>
      <w:r w:rsidR="00961CF9">
        <w:t>-</w:t>
      </w:r>
      <w:r>
        <w:t>functional Requirements</w:t>
      </w:r>
      <w:bookmarkEnd w:id="6"/>
    </w:p>
    <w:p w14:paraId="55235BE4" w14:textId="77777777" w:rsidR="00BA48FC" w:rsidRPr="00BA48FC" w:rsidRDefault="00BA48FC" w:rsidP="009558E0"/>
    <w:tbl>
      <w:tblPr>
        <w:tblStyle w:val="TableGridLight"/>
        <w:tblW w:w="9895" w:type="dxa"/>
        <w:tblInd w:w="0" w:type="dxa"/>
        <w:tblLook w:val="04A0" w:firstRow="1" w:lastRow="0" w:firstColumn="1" w:lastColumn="0" w:noHBand="0" w:noVBand="1"/>
      </w:tblPr>
      <w:tblGrid>
        <w:gridCol w:w="1165"/>
        <w:gridCol w:w="3690"/>
        <w:gridCol w:w="5040"/>
      </w:tblGrid>
      <w:tr w:rsidR="00577D39" w:rsidRPr="00577D39" w14:paraId="5F9F3C3D" w14:textId="77777777" w:rsidTr="00961CF9">
        <w:trPr>
          <w:trHeight w:val="599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44E2E6C9" w14:textId="77777777" w:rsidR="00577D39" w:rsidRPr="00BA48FC" w:rsidRDefault="00577D39" w:rsidP="00961CF9">
            <w:pPr>
              <w:rPr>
                <w:color w:val="auto"/>
                <w:szCs w:val="24"/>
              </w:rPr>
            </w:pPr>
            <w:r w:rsidRPr="00BA48FC">
              <w:rPr>
                <w:szCs w:val="24"/>
              </w:rPr>
              <w:t>1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4FBC7759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Robustness</w:t>
            </w: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0C3B725E" w14:textId="0D411551" w:rsidR="00577D39" w:rsidRPr="00BA48FC" w:rsidRDefault="45508CB3" w:rsidP="00961CF9">
            <w:pPr>
              <w:rPr>
                <w:szCs w:val="24"/>
              </w:rPr>
            </w:pPr>
            <w:r>
              <w:t>The solution prevents mistakes to happen.</w:t>
            </w:r>
          </w:p>
        </w:tc>
      </w:tr>
      <w:tr w:rsidR="00577D39" w:rsidRPr="00577D39" w14:paraId="7D5393C1" w14:textId="77777777" w:rsidTr="00961CF9">
        <w:trPr>
          <w:trHeight w:val="892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7AD6E3EC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2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20F2C6ED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Reliability</w:t>
            </w: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1CC6450C" w14:textId="57E87D96" w:rsidR="00577D39" w:rsidRPr="00BA48FC" w:rsidRDefault="45508CB3" w:rsidP="00961CF9">
            <w:pPr>
              <w:rPr>
                <w:szCs w:val="24"/>
              </w:rPr>
            </w:pPr>
            <w:r>
              <w:t>The solution should be able to perform even if the load intensifies.</w:t>
            </w:r>
          </w:p>
        </w:tc>
      </w:tr>
      <w:tr w:rsidR="00577D39" w:rsidRPr="00577D39" w14:paraId="175AE0B1" w14:textId="77777777" w:rsidTr="00961CF9">
        <w:trPr>
          <w:trHeight w:val="422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0A584E60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3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78C364B4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Usability</w:t>
            </w: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7AFB578E" w14:textId="3EFB9217" w:rsidR="00577D39" w:rsidRPr="00BA48FC" w:rsidRDefault="45508CB3" w:rsidP="00961CF9">
            <w:pPr>
              <w:rPr>
                <w:szCs w:val="24"/>
              </w:rPr>
            </w:pPr>
            <w:r>
              <w:t>The solution should be easy to use for the users.</w:t>
            </w:r>
          </w:p>
        </w:tc>
      </w:tr>
      <w:tr w:rsidR="00577D39" w:rsidRPr="00577D39" w14:paraId="3ABB7D7C" w14:textId="77777777" w:rsidTr="00961CF9">
        <w:trPr>
          <w:trHeight w:val="503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146AB4C1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4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5CA50A68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t>Readability</w:t>
            </w: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428D1DC2" w14:textId="702D0974" w:rsidR="00577D39" w:rsidRPr="00BA48FC" w:rsidRDefault="45508CB3" w:rsidP="00961CF9">
            <w:pPr>
              <w:rPr>
                <w:szCs w:val="24"/>
              </w:rPr>
            </w:pPr>
            <w:r>
              <w:t>The solution should contain clearly description of the code.</w:t>
            </w:r>
          </w:p>
        </w:tc>
      </w:tr>
      <w:tr w:rsidR="00577D39" w:rsidRPr="00577D39" w14:paraId="3CAE600C" w14:textId="77777777" w:rsidTr="00961CF9">
        <w:trPr>
          <w:trHeight w:val="728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45C9C800" w14:textId="77777777" w:rsidR="00577D39" w:rsidRPr="00BA48FC" w:rsidRDefault="00577D39" w:rsidP="00961CF9">
            <w:pPr>
              <w:rPr>
                <w:szCs w:val="24"/>
              </w:rPr>
            </w:pPr>
            <w:r w:rsidRPr="00BA48FC">
              <w:rPr>
                <w:szCs w:val="24"/>
              </w:rPr>
              <w:lastRenderedPageBreak/>
              <w:t>5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55F84C2E" w14:textId="5F232314" w:rsidR="00577D39" w:rsidRPr="00BA48FC" w:rsidRDefault="45508CB3" w:rsidP="00961CF9">
            <w:r>
              <w:t>Extensibility</w:t>
            </w:r>
          </w:p>
          <w:p w14:paraId="690A8C8D" w14:textId="609C9BA2" w:rsidR="00577D39" w:rsidRPr="00BA48FC" w:rsidRDefault="00577D39" w:rsidP="00961CF9">
            <w:pPr>
              <w:rPr>
                <w:szCs w:val="24"/>
              </w:rPr>
            </w:pP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54BEF448" w14:textId="5953DC3A" w:rsidR="00577D39" w:rsidRPr="00BA48FC" w:rsidRDefault="45508CB3" w:rsidP="00961CF9">
            <w:pPr>
              <w:rPr>
                <w:szCs w:val="24"/>
              </w:rPr>
            </w:pPr>
            <w:r>
              <w:t>The solution should be able to easily extend with features.</w:t>
            </w:r>
          </w:p>
        </w:tc>
      </w:tr>
      <w:tr w:rsidR="45508CB3" w14:paraId="3BAC99A2" w14:textId="77777777" w:rsidTr="00961CF9">
        <w:trPr>
          <w:trHeight w:val="620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5078AF7E" w14:textId="09FA2860" w:rsidR="45508CB3" w:rsidRDefault="45508CB3" w:rsidP="00961CF9">
            <w:r>
              <w:t>6.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24ED9E41" w14:textId="01ABE45C" w:rsidR="45508CB3" w:rsidRDefault="45508CB3" w:rsidP="00961CF9">
            <w:r>
              <w:t>Testability</w:t>
            </w:r>
          </w:p>
          <w:p w14:paraId="584A9B17" w14:textId="75053AB4" w:rsidR="45508CB3" w:rsidRDefault="45508CB3" w:rsidP="00961CF9"/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027B1C9C" w14:textId="5183BBD5" w:rsidR="45508CB3" w:rsidRDefault="45508CB3" w:rsidP="00961CF9">
            <w:r>
              <w:t xml:space="preserve">The solution supports testing. </w:t>
            </w:r>
          </w:p>
        </w:tc>
      </w:tr>
      <w:tr w:rsidR="45508CB3" w14:paraId="5A796A75" w14:textId="77777777" w:rsidTr="00961CF9">
        <w:trPr>
          <w:trHeight w:val="980"/>
        </w:trPr>
        <w:tc>
          <w:tcPr>
            <w:tcW w:w="1165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5C0E7EE0" w14:textId="1802E212" w:rsidR="45508CB3" w:rsidRDefault="45508CB3" w:rsidP="00961CF9">
            <w:r>
              <w:t>7.</w:t>
            </w:r>
          </w:p>
        </w:tc>
        <w:tc>
          <w:tcPr>
            <w:tcW w:w="369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37B59E98" w14:textId="0949B01C" w:rsidR="45508CB3" w:rsidRDefault="45508CB3" w:rsidP="00961CF9">
            <w:r>
              <w:t xml:space="preserve">Stability </w:t>
            </w:r>
          </w:p>
        </w:tc>
        <w:tc>
          <w:tcPr>
            <w:tcW w:w="5040" w:type="dxa"/>
            <w:tcBorders>
              <w:top w:val="single" w:sz="4" w:space="0" w:color="BFBFBF" w:themeColor="background2" w:themeShade="BF"/>
              <w:left w:val="single" w:sz="4" w:space="0" w:color="BFBFBF" w:themeColor="background2" w:themeShade="BF"/>
              <w:bottom w:val="single" w:sz="4" w:space="0" w:color="BFBFBF" w:themeColor="background2" w:themeShade="BF"/>
              <w:right w:val="single" w:sz="4" w:space="0" w:color="BFBFBF" w:themeColor="background2" w:themeShade="BF"/>
            </w:tcBorders>
            <w:vAlign w:val="center"/>
            <w:hideMark/>
          </w:tcPr>
          <w:p w14:paraId="01129B70" w14:textId="3F9FD0EF" w:rsidR="45508CB3" w:rsidRDefault="45508CB3" w:rsidP="00961CF9">
            <w:r>
              <w:t xml:space="preserve">The solution is optimized by the </w:t>
            </w:r>
            <w:r w:rsidR="009558E0">
              <w:t>Object-Oriented</w:t>
            </w:r>
            <w:r>
              <w:t xml:space="preserve"> Software Design methodology.</w:t>
            </w:r>
          </w:p>
        </w:tc>
      </w:tr>
    </w:tbl>
    <w:p w14:paraId="0161B591" w14:textId="488928F2" w:rsidR="00BA48FC" w:rsidRPr="00BA48FC" w:rsidRDefault="00577D39" w:rsidP="009558E0">
      <w:pPr>
        <w:pStyle w:val="Heading2"/>
        <w:spacing w:before="500"/>
      </w:pPr>
      <w:bookmarkStart w:id="7" w:name="_Toc19465444"/>
      <w:r>
        <w:t>Use Cases</w:t>
      </w:r>
      <w:bookmarkEnd w:id="7"/>
    </w:p>
    <w:p w14:paraId="4046892F" w14:textId="5ED4667C" w:rsidR="00BA48FC" w:rsidRDefault="00BA48FC" w:rsidP="00961CF9">
      <w:pPr>
        <w:rPr>
          <w:rStyle w:val="Heading5Char"/>
          <w:b/>
          <w:bCs/>
        </w:rPr>
      </w:pPr>
      <w:r>
        <w:rPr>
          <w:rStyle w:val="Heading5Char"/>
          <w:b/>
          <w:bCs/>
        </w:rPr>
        <w:t>#1 - Initialize Information</w:t>
      </w:r>
    </w:p>
    <w:p w14:paraId="78B713B4" w14:textId="45202960" w:rsidR="00BA48FC" w:rsidRPr="00BA48FC" w:rsidRDefault="00BA48FC" w:rsidP="00961CF9">
      <w:pPr>
        <w:rPr>
          <w:lang w:val="bg-BG"/>
        </w:rPr>
      </w:pPr>
      <w:r w:rsidRPr="005B74B8">
        <w:rPr>
          <w:b/>
          <w:bCs/>
        </w:rPr>
        <w:t>Input the initial information needed to start the simulation.</w:t>
      </w:r>
      <w:r w:rsidRPr="005B74B8">
        <w:rPr>
          <w:lang w:val="bg-BG"/>
        </w:rPr>
        <w:t> </w:t>
      </w:r>
    </w:p>
    <w:p w14:paraId="6D09983A" w14:textId="77777777" w:rsidR="00BA48FC" w:rsidRPr="005B74B8" w:rsidRDefault="00BA48FC" w:rsidP="00961CF9">
      <w:pPr>
        <w:rPr>
          <w:lang w:val="bg-BG"/>
        </w:rPr>
      </w:pPr>
      <w:r w:rsidRPr="005B74B8">
        <w:rPr>
          <w:b/>
          <w:bCs/>
        </w:rPr>
        <w:t xml:space="preserve">Actor: </w:t>
      </w:r>
      <w:r w:rsidRPr="005B74B8">
        <w:t>User</w:t>
      </w:r>
      <w:r w:rsidRPr="005B74B8">
        <w:rPr>
          <w:lang w:val="bg-BG"/>
        </w:rPr>
        <w:t> </w:t>
      </w:r>
    </w:p>
    <w:p w14:paraId="2421E634" w14:textId="77777777" w:rsidR="00BA48FC" w:rsidRPr="005B74B8" w:rsidRDefault="00BA48FC" w:rsidP="00961CF9">
      <w:pPr>
        <w:rPr>
          <w:lang w:val="bg-BG"/>
        </w:rPr>
      </w:pPr>
      <w:r w:rsidRPr="005B74B8">
        <w:rPr>
          <w:b/>
          <w:bCs/>
        </w:rPr>
        <w:t>Pre-condition: </w:t>
      </w:r>
      <w:r w:rsidRPr="005B74B8">
        <w:rPr>
          <w:lang w:val="bg-BG"/>
        </w:rPr>
        <w:t> </w:t>
      </w:r>
    </w:p>
    <w:p w14:paraId="4389198E" w14:textId="6939C364" w:rsidR="00BA48FC" w:rsidRDefault="00BA48FC" w:rsidP="00961CF9">
      <w:pPr>
        <w:numPr>
          <w:ilvl w:val="0"/>
          <w:numId w:val="3"/>
        </w:numPr>
        <w:spacing w:after="160" w:line="276" w:lineRule="auto"/>
        <w:contextualSpacing w:val="0"/>
        <w:rPr>
          <w:lang w:val="bg-BG"/>
        </w:rPr>
      </w:pPr>
      <w:r w:rsidRPr="005B74B8">
        <w:t>The application has started successfully</w:t>
      </w:r>
      <w:r w:rsidRPr="005B74B8">
        <w:rPr>
          <w:lang w:val="bg-BG"/>
        </w:rPr>
        <w:t> </w:t>
      </w:r>
    </w:p>
    <w:p w14:paraId="6809C764" w14:textId="0B8351B2" w:rsidR="00E21EB9" w:rsidRPr="005B74B8" w:rsidRDefault="00B91AE9" w:rsidP="00961CF9">
      <w:pPr>
        <w:numPr>
          <w:ilvl w:val="0"/>
          <w:numId w:val="3"/>
        </w:numPr>
        <w:spacing w:after="160" w:line="276" w:lineRule="auto"/>
        <w:contextualSpacing w:val="0"/>
        <w:rPr>
          <w:lang w:val="bg-BG"/>
        </w:rPr>
      </w:pPr>
      <w:r>
        <w:t xml:space="preserve">User chooses </w:t>
      </w:r>
      <w:r w:rsidR="00D50244">
        <w:t>to dr</w:t>
      </w:r>
      <w:r w:rsidR="00043F0E">
        <w:t xml:space="preserve">aw the MDA. </w:t>
      </w:r>
    </w:p>
    <w:p w14:paraId="7DA62D0E" w14:textId="77777777" w:rsidR="00BA48FC" w:rsidRDefault="00BA48FC" w:rsidP="00961CF9">
      <w:pPr>
        <w:spacing w:line="276" w:lineRule="auto"/>
        <w:rPr>
          <w:lang w:val="bg-BG"/>
        </w:rPr>
      </w:pPr>
      <w:r w:rsidRPr="005B74B8">
        <w:rPr>
          <w:b/>
          <w:bCs/>
        </w:rPr>
        <w:t>MSS: </w:t>
      </w:r>
      <w:r w:rsidRPr="005B74B8">
        <w:rPr>
          <w:lang w:val="bg-BG"/>
        </w:rPr>
        <w:t> </w:t>
      </w:r>
    </w:p>
    <w:p w14:paraId="17750D33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creates the desired number o</w:t>
      </w:r>
      <w:r>
        <w:t xml:space="preserve">f </w:t>
      </w:r>
      <w:r w:rsidRPr="005B74B8">
        <w:t>check-ins</w:t>
      </w:r>
      <w:r w:rsidRPr="005B74B8">
        <w:rPr>
          <w:lang w:val="bg-BG"/>
        </w:rPr>
        <w:t> </w:t>
      </w:r>
    </w:p>
    <w:p w14:paraId="00882A55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creates the desired number of drop-offs</w:t>
      </w:r>
      <w:r w:rsidRPr="005B74B8">
        <w:rPr>
          <w:lang w:val="bg-BG"/>
        </w:rPr>
        <w:t> </w:t>
      </w:r>
      <w:r>
        <w:t>locations</w:t>
      </w:r>
    </w:p>
    <w:p w14:paraId="02CCB954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inputs the number of employees working at the drop-off locations</w:t>
      </w:r>
      <w:r w:rsidRPr="005B74B8">
        <w:rPr>
          <w:lang w:val="bg-BG"/>
        </w:rPr>
        <w:t> </w:t>
      </w:r>
    </w:p>
    <w:p w14:paraId="02EE72B5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chooses drop-off capacity/ capacities</w:t>
      </w:r>
      <w:r w:rsidRPr="005B74B8">
        <w:rPr>
          <w:lang w:val="bg-BG"/>
        </w:rPr>
        <w:t> </w:t>
      </w:r>
    </w:p>
    <w:p w14:paraId="10B348A8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creates conveyors</w:t>
      </w:r>
      <w:r w:rsidRPr="005B74B8">
        <w:rPr>
          <w:lang w:val="bg-BG"/>
        </w:rPr>
        <w:t> </w:t>
      </w:r>
    </w:p>
    <w:p w14:paraId="48F71764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User creates the desired number of security blocks</w:t>
      </w:r>
      <w:r w:rsidRPr="005B74B8">
        <w:rPr>
          <w:lang w:val="bg-BG"/>
        </w:rPr>
        <w:t> </w:t>
      </w:r>
    </w:p>
    <w:p w14:paraId="4A492734" w14:textId="0B422CCD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 xml:space="preserve">User proceeds to Use Case </w:t>
      </w:r>
      <w:r w:rsidR="00756697">
        <w:t>2</w:t>
      </w:r>
      <w:r w:rsidRPr="005B74B8">
        <w:t xml:space="preserve"> to create a flight/flights</w:t>
      </w:r>
      <w:r w:rsidRPr="005B74B8">
        <w:rPr>
          <w:lang w:val="bg-BG"/>
        </w:rPr>
        <w:t> </w:t>
      </w:r>
    </w:p>
    <w:p w14:paraId="19E3D420" w14:textId="71B7A65A" w:rsidR="00035FBD" w:rsidRPr="00FB76E5" w:rsidRDefault="00B35831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>
        <w:t xml:space="preserve">User </w:t>
      </w:r>
      <w:r w:rsidR="00BA48FC" w:rsidRPr="005B74B8">
        <w:t>s</w:t>
      </w:r>
      <w:r>
        <w:t>ets the</w:t>
      </w:r>
      <w:r w:rsidR="00BA48FC" w:rsidRPr="005B74B8">
        <w:t xml:space="preserve"> conveyor speed.</w:t>
      </w:r>
    </w:p>
    <w:p w14:paraId="2D75CF18" w14:textId="09567423" w:rsidR="00FB76E5" w:rsidRPr="00035FBD" w:rsidRDefault="00FB76E5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>
        <w:t xml:space="preserve">User sets the conveyor length. </w:t>
      </w:r>
    </w:p>
    <w:p w14:paraId="7371C17E" w14:textId="6F3B04DF" w:rsidR="00BA48FC" w:rsidRPr="005B74B8" w:rsidRDefault="00035FBD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>
        <w:t>System validates in the inputted information</w:t>
      </w:r>
      <w:r w:rsidR="00BA48FC" w:rsidRPr="005B74B8">
        <w:rPr>
          <w:lang w:val="bg-BG"/>
        </w:rPr>
        <w:t> </w:t>
      </w:r>
    </w:p>
    <w:p w14:paraId="6E18E32D" w14:textId="77777777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>System enables the button to run the simulation</w:t>
      </w:r>
      <w:r w:rsidRPr="005B74B8">
        <w:rPr>
          <w:lang w:val="bg-BG"/>
        </w:rPr>
        <w:t> </w:t>
      </w:r>
    </w:p>
    <w:p w14:paraId="4BD01E79" w14:textId="7CA33774" w:rsidR="00BA48FC" w:rsidRPr="005B74B8" w:rsidRDefault="00BA48FC" w:rsidP="00961CF9">
      <w:pPr>
        <w:numPr>
          <w:ilvl w:val="0"/>
          <w:numId w:val="4"/>
        </w:numPr>
        <w:spacing w:after="160" w:line="276" w:lineRule="auto"/>
        <w:contextualSpacing w:val="0"/>
        <w:rPr>
          <w:lang w:val="bg-BG"/>
        </w:rPr>
      </w:pPr>
      <w:r w:rsidRPr="005B74B8">
        <w:t xml:space="preserve">Proceed to Use Case </w:t>
      </w:r>
      <w:r w:rsidR="00035FBD">
        <w:t>4</w:t>
      </w:r>
    </w:p>
    <w:p w14:paraId="0A2DDBCE" w14:textId="77777777" w:rsidR="00BA48FC" w:rsidRPr="00035FBD" w:rsidRDefault="00BA48FC" w:rsidP="00961CF9">
      <w:pPr>
        <w:rPr>
          <w:color w:val="auto"/>
          <w:lang w:val="bg-BG"/>
        </w:rPr>
      </w:pPr>
      <w:r w:rsidRPr="005B74B8">
        <w:rPr>
          <w:b/>
          <w:bCs/>
        </w:rPr>
        <w:t>Extensions:</w:t>
      </w:r>
      <w:r w:rsidRPr="005B74B8">
        <w:rPr>
          <w:lang w:val="bg-BG"/>
        </w:rPr>
        <w:t> </w:t>
      </w:r>
    </w:p>
    <w:p w14:paraId="6168A97D" w14:textId="1DAE1C44" w:rsidR="00035FBD" w:rsidRPr="009558E0" w:rsidRDefault="00BA48FC" w:rsidP="00961CF9">
      <w:pPr>
        <w:pStyle w:val="ListParagraph"/>
        <w:numPr>
          <w:ilvl w:val="0"/>
          <w:numId w:val="25"/>
        </w:numPr>
        <w:spacing w:line="360" w:lineRule="auto"/>
        <w:rPr>
          <w:color w:val="auto"/>
          <w:lang w:val="bg-BG"/>
        </w:rPr>
      </w:pPr>
      <w:r w:rsidRPr="00035FBD">
        <w:rPr>
          <w:color w:val="auto"/>
        </w:rPr>
        <w:t xml:space="preserve"> </w:t>
      </w:r>
      <w:r w:rsidR="007F188D" w:rsidRPr="00035FBD">
        <w:rPr>
          <w:color w:val="auto"/>
        </w:rPr>
        <w:t xml:space="preserve">The </w:t>
      </w:r>
      <w:r w:rsidR="00035FBD">
        <w:rPr>
          <w:color w:val="auto"/>
        </w:rPr>
        <w:t>simulation is missing any input</w:t>
      </w:r>
    </w:p>
    <w:p w14:paraId="569376A2" w14:textId="08C3C09D" w:rsidR="00BA48FC" w:rsidRPr="0006697F" w:rsidRDefault="00BA48FC" w:rsidP="00961CF9">
      <w:pPr>
        <w:pStyle w:val="ListParagraph"/>
        <w:numPr>
          <w:ilvl w:val="1"/>
          <w:numId w:val="25"/>
        </w:numPr>
        <w:spacing w:line="360" w:lineRule="auto"/>
        <w:contextualSpacing w:val="0"/>
        <w:rPr>
          <w:color w:val="auto"/>
          <w:lang w:val="bg-BG"/>
        </w:rPr>
      </w:pPr>
      <w:r w:rsidRPr="00035FBD">
        <w:rPr>
          <w:color w:val="auto"/>
        </w:rPr>
        <w:t>Error message is displayed</w:t>
      </w:r>
    </w:p>
    <w:p w14:paraId="08A05F9E" w14:textId="685D0AF0" w:rsidR="0006697F" w:rsidRPr="006901AD" w:rsidRDefault="0006697F" w:rsidP="00961CF9">
      <w:pPr>
        <w:pStyle w:val="ListParagraph"/>
        <w:numPr>
          <w:ilvl w:val="1"/>
          <w:numId w:val="25"/>
        </w:numPr>
        <w:spacing w:line="360" w:lineRule="auto"/>
        <w:contextualSpacing w:val="0"/>
        <w:rPr>
          <w:color w:val="auto"/>
          <w:lang w:val="bg-BG"/>
        </w:rPr>
      </w:pPr>
      <w:r>
        <w:rPr>
          <w:color w:val="auto"/>
        </w:rPr>
        <w:t xml:space="preserve">Go back and re-enter input or cancel </w:t>
      </w:r>
    </w:p>
    <w:p w14:paraId="7A1FA817" w14:textId="711F2887" w:rsidR="0006697F" w:rsidRDefault="0006697F" w:rsidP="00961CF9">
      <w:pPr>
        <w:spacing w:line="276" w:lineRule="auto"/>
        <w:contextualSpacing w:val="0"/>
        <w:rPr>
          <w:color w:val="auto"/>
          <w:lang w:val="bg-BG"/>
        </w:rPr>
      </w:pPr>
    </w:p>
    <w:p w14:paraId="518662D0" w14:textId="5C488A71" w:rsidR="00E83E24" w:rsidRDefault="00E83E24" w:rsidP="009558E0">
      <w:pPr>
        <w:pStyle w:val="Heading5"/>
        <w:rPr>
          <w:b/>
          <w:bCs/>
        </w:rPr>
      </w:pPr>
      <w:r>
        <w:rPr>
          <w:b/>
          <w:bCs/>
        </w:rPr>
        <w:t xml:space="preserve">#2 – Create Flight </w:t>
      </w:r>
    </w:p>
    <w:p w14:paraId="2B899FED" w14:textId="77777777" w:rsidR="00E83E24" w:rsidRPr="00B70C28" w:rsidRDefault="00E83E24" w:rsidP="00961CF9">
      <w:pPr>
        <w:spacing w:line="276" w:lineRule="auto"/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59C9232F" w14:textId="77777777" w:rsidR="00E83E24" w:rsidRPr="00B70C28" w:rsidRDefault="00E83E24" w:rsidP="00961CF9">
      <w:pPr>
        <w:spacing w:line="276" w:lineRule="auto"/>
        <w:rPr>
          <w:lang w:val="bg-BG"/>
        </w:rPr>
      </w:pPr>
      <w:r w:rsidRPr="00B70C28">
        <w:rPr>
          <w:b/>
          <w:bCs/>
        </w:rPr>
        <w:t>Pre-condition: </w:t>
      </w:r>
      <w:r w:rsidRPr="00B70C28">
        <w:rPr>
          <w:lang w:val="bg-BG"/>
        </w:rPr>
        <w:t> </w:t>
      </w:r>
    </w:p>
    <w:p w14:paraId="1457A4FC" w14:textId="77777777" w:rsidR="00E83E24" w:rsidRPr="00B70C28" w:rsidRDefault="00E83E24" w:rsidP="00961CF9">
      <w:pPr>
        <w:numPr>
          <w:ilvl w:val="0"/>
          <w:numId w:val="12"/>
        </w:numPr>
        <w:spacing w:after="160" w:line="276" w:lineRule="auto"/>
        <w:contextualSpacing w:val="0"/>
        <w:rPr>
          <w:lang w:val="bg-BG"/>
        </w:rPr>
      </w:pPr>
      <w:r w:rsidRPr="00B70C28">
        <w:t>At least one check-in and one drop-off created</w:t>
      </w:r>
      <w:r w:rsidRPr="00B70C28">
        <w:rPr>
          <w:lang w:val="bg-BG"/>
        </w:rPr>
        <w:t> </w:t>
      </w:r>
    </w:p>
    <w:p w14:paraId="01610209" w14:textId="77777777" w:rsidR="00E83E24" w:rsidRPr="00B70C28" w:rsidRDefault="00E83E24" w:rsidP="00961CF9">
      <w:pPr>
        <w:spacing w:line="276" w:lineRule="auto"/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0197C660" w14:textId="77777777" w:rsidR="00E83E24" w:rsidRPr="00B70C28" w:rsidRDefault="00E83E24" w:rsidP="00961CF9">
      <w:pPr>
        <w:numPr>
          <w:ilvl w:val="0"/>
          <w:numId w:val="13"/>
        </w:numPr>
        <w:spacing w:after="160" w:line="276" w:lineRule="auto"/>
        <w:contextualSpacing w:val="0"/>
        <w:rPr>
          <w:lang w:val="bg-BG"/>
        </w:rPr>
      </w:pPr>
      <w:r w:rsidRPr="00B70C28">
        <w:t>User inputs the flight number, baggage amount, and selects from the drop downs, available check-in and drop-off</w:t>
      </w:r>
      <w:r w:rsidRPr="00B70C28">
        <w:rPr>
          <w:lang w:val="bg-BG"/>
        </w:rPr>
        <w:t> </w:t>
      </w:r>
    </w:p>
    <w:p w14:paraId="36A1FFB5" w14:textId="77777777" w:rsidR="00E83E24" w:rsidRPr="00B70C28" w:rsidRDefault="00E83E24" w:rsidP="00961CF9">
      <w:pPr>
        <w:numPr>
          <w:ilvl w:val="0"/>
          <w:numId w:val="14"/>
        </w:numPr>
        <w:spacing w:after="160" w:line="276" w:lineRule="auto"/>
        <w:contextualSpacing w:val="0"/>
        <w:rPr>
          <w:lang w:val="bg-BG"/>
        </w:rPr>
      </w:pPr>
      <w:r w:rsidRPr="00B70C28">
        <w:t>User clicks Add Flight</w:t>
      </w:r>
      <w:r w:rsidRPr="00B70C28">
        <w:rPr>
          <w:lang w:val="bg-BG"/>
        </w:rPr>
        <w:t> </w:t>
      </w:r>
    </w:p>
    <w:p w14:paraId="7FDB95E2" w14:textId="77777777" w:rsidR="00E83E24" w:rsidRPr="00B70C28" w:rsidRDefault="00E83E24" w:rsidP="00961CF9">
      <w:pPr>
        <w:numPr>
          <w:ilvl w:val="0"/>
          <w:numId w:val="15"/>
        </w:numPr>
        <w:spacing w:after="160" w:line="276" w:lineRule="auto"/>
        <w:contextualSpacing w:val="0"/>
        <w:rPr>
          <w:lang w:val="bg-BG"/>
        </w:rPr>
      </w:pPr>
      <w:r w:rsidRPr="00B70C28">
        <w:t>System checks the input</w:t>
      </w:r>
      <w:r w:rsidRPr="00B70C28">
        <w:rPr>
          <w:lang w:val="bg-BG"/>
        </w:rPr>
        <w:t> </w:t>
      </w:r>
    </w:p>
    <w:p w14:paraId="2611E980" w14:textId="16B7C94F" w:rsidR="00E83E24" w:rsidRPr="00B70C28" w:rsidRDefault="00E83E24" w:rsidP="00961CF9">
      <w:pPr>
        <w:numPr>
          <w:ilvl w:val="0"/>
          <w:numId w:val="16"/>
        </w:numPr>
        <w:spacing w:after="160" w:line="276" w:lineRule="auto"/>
        <w:contextualSpacing w:val="0"/>
        <w:rPr>
          <w:lang w:val="bg-BG"/>
        </w:rPr>
      </w:pPr>
      <w:r w:rsidRPr="00B70C28">
        <w:t xml:space="preserve">System </w:t>
      </w:r>
      <w:r w:rsidR="005C3E61">
        <w:t xml:space="preserve">registers the flight </w:t>
      </w:r>
      <w:r w:rsidRPr="00B70C28">
        <w:rPr>
          <w:lang w:val="bg-BG"/>
        </w:rPr>
        <w:t> </w:t>
      </w:r>
    </w:p>
    <w:p w14:paraId="1837AAA5" w14:textId="77777777" w:rsidR="00E83E24" w:rsidRPr="00B70C28" w:rsidRDefault="00E83E24" w:rsidP="009558E0">
      <w:pPr>
        <w:rPr>
          <w:lang w:val="bg-BG"/>
        </w:rPr>
      </w:pPr>
      <w:r w:rsidRPr="00B70C28">
        <w:rPr>
          <w:b/>
          <w:bCs/>
        </w:rPr>
        <w:t>Extensions:</w:t>
      </w:r>
      <w:r w:rsidRPr="00B70C28">
        <w:rPr>
          <w:lang w:val="bg-BG"/>
        </w:rPr>
        <w:t> </w:t>
      </w:r>
    </w:p>
    <w:p w14:paraId="2A9A38EF" w14:textId="60513F47" w:rsidR="00E83E24" w:rsidRPr="005C3E61" w:rsidRDefault="00035FBD" w:rsidP="009558E0">
      <w:pPr>
        <w:contextualSpacing w:val="0"/>
        <w:rPr>
          <w:color w:val="auto"/>
          <w:lang w:val="bg-BG"/>
        </w:rPr>
      </w:pPr>
      <w:r>
        <w:rPr>
          <w:color w:val="auto"/>
        </w:rPr>
        <w:t xml:space="preserve">     </w:t>
      </w:r>
      <w:r w:rsidR="005C3E61">
        <w:rPr>
          <w:color w:val="auto"/>
        </w:rPr>
        <w:t>3.</w:t>
      </w:r>
      <w:r w:rsidR="00E83E24" w:rsidRPr="005C3E61">
        <w:rPr>
          <w:color w:val="auto"/>
        </w:rPr>
        <w:t>The input is not correct</w:t>
      </w:r>
      <w:r w:rsidR="00E83E24" w:rsidRPr="005C3E61">
        <w:rPr>
          <w:color w:val="auto"/>
          <w:lang w:val="bg-BG"/>
        </w:rPr>
        <w:t> </w:t>
      </w:r>
    </w:p>
    <w:p w14:paraId="3645368D" w14:textId="0C3E8D34" w:rsidR="005C3E61" w:rsidRPr="005C3E61" w:rsidRDefault="00E83E24" w:rsidP="00961CF9">
      <w:pPr>
        <w:pStyle w:val="ListParagraph"/>
        <w:numPr>
          <w:ilvl w:val="1"/>
          <w:numId w:val="24"/>
        </w:numPr>
        <w:spacing w:line="276" w:lineRule="auto"/>
        <w:contextualSpacing w:val="0"/>
        <w:rPr>
          <w:color w:val="auto"/>
          <w:lang w:val="bg-BG"/>
        </w:rPr>
      </w:pPr>
      <w:r w:rsidRPr="005C3E61">
        <w:rPr>
          <w:color w:val="auto"/>
        </w:rPr>
        <w:t>System displays error message</w:t>
      </w:r>
    </w:p>
    <w:p w14:paraId="1F3ADD08" w14:textId="0140E322" w:rsidR="009558E0" w:rsidRPr="009558E0" w:rsidRDefault="005C3E61" w:rsidP="00961CF9">
      <w:pPr>
        <w:pStyle w:val="ListParagraph"/>
        <w:numPr>
          <w:ilvl w:val="1"/>
          <w:numId w:val="24"/>
        </w:numPr>
        <w:spacing w:line="276" w:lineRule="auto"/>
        <w:contextualSpacing w:val="0"/>
        <w:rPr>
          <w:color w:val="auto"/>
          <w:lang w:val="bg-BG"/>
        </w:rPr>
      </w:pPr>
      <w:r>
        <w:rPr>
          <w:color w:val="auto"/>
        </w:rPr>
        <w:t>Go to MSS step 1 or cancel</w:t>
      </w:r>
    </w:p>
    <w:p w14:paraId="6B00CDA9" w14:textId="77777777" w:rsidR="009558E0" w:rsidRPr="005C3E61" w:rsidRDefault="009558E0" w:rsidP="009558E0">
      <w:pPr>
        <w:contextualSpacing w:val="0"/>
        <w:rPr>
          <w:color w:val="auto"/>
          <w:lang w:val="bg-BG"/>
        </w:rPr>
      </w:pPr>
    </w:p>
    <w:p w14:paraId="6B46AAE5" w14:textId="39CD2301" w:rsidR="00523CCD" w:rsidRDefault="00523CCD" w:rsidP="009558E0">
      <w:pPr>
        <w:pStyle w:val="Heading5"/>
        <w:rPr>
          <w:b/>
          <w:bCs/>
        </w:rPr>
      </w:pPr>
      <w:r>
        <w:rPr>
          <w:b/>
          <w:bCs/>
        </w:rPr>
        <w:t xml:space="preserve">#3 – Delete Flight </w:t>
      </w:r>
    </w:p>
    <w:p w14:paraId="11170BD4" w14:textId="77777777" w:rsidR="00523CCD" w:rsidRPr="00B70C28" w:rsidRDefault="00523CCD" w:rsidP="009558E0">
      <w:pPr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3C2D8893" w14:textId="77777777" w:rsidR="00523CCD" w:rsidRPr="00B70C28" w:rsidRDefault="00523CCD" w:rsidP="009558E0">
      <w:pPr>
        <w:rPr>
          <w:lang w:val="bg-BG"/>
        </w:rPr>
      </w:pPr>
      <w:r w:rsidRPr="00B70C28">
        <w:rPr>
          <w:b/>
          <w:bCs/>
        </w:rPr>
        <w:t>Pre-condition: </w:t>
      </w:r>
      <w:r w:rsidRPr="00B70C28">
        <w:rPr>
          <w:lang w:val="bg-BG"/>
        </w:rPr>
        <w:t> </w:t>
      </w:r>
    </w:p>
    <w:p w14:paraId="39DD50F6" w14:textId="77777777" w:rsidR="00523CCD" w:rsidRPr="00B70C28" w:rsidRDefault="00523CCD" w:rsidP="009558E0">
      <w:pPr>
        <w:numPr>
          <w:ilvl w:val="0"/>
          <w:numId w:val="17"/>
        </w:numPr>
        <w:spacing w:after="160"/>
        <w:contextualSpacing w:val="0"/>
        <w:rPr>
          <w:lang w:val="bg-BG"/>
        </w:rPr>
      </w:pPr>
      <w:r w:rsidRPr="00B70C28">
        <w:t>Flight is created</w:t>
      </w:r>
      <w:r w:rsidRPr="00B70C28">
        <w:rPr>
          <w:lang w:val="bg-BG"/>
        </w:rPr>
        <w:t> </w:t>
      </w:r>
    </w:p>
    <w:p w14:paraId="7A77B3DF" w14:textId="77777777" w:rsidR="00523CCD" w:rsidRPr="00B70C28" w:rsidRDefault="00523CCD" w:rsidP="009558E0">
      <w:pPr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5D3C6F4A" w14:textId="77777777" w:rsidR="00523CCD" w:rsidRPr="00793AF6" w:rsidRDefault="00523CCD" w:rsidP="00961CF9">
      <w:pPr>
        <w:pStyle w:val="ListParagraph"/>
        <w:numPr>
          <w:ilvl w:val="0"/>
          <w:numId w:val="20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User Select a flight from the list box</w:t>
      </w:r>
      <w:r w:rsidRPr="00793AF6">
        <w:rPr>
          <w:color w:val="auto"/>
          <w:lang w:val="bg-BG"/>
        </w:rPr>
        <w:t> </w:t>
      </w:r>
    </w:p>
    <w:p w14:paraId="27EBB353" w14:textId="63DD2A5D" w:rsidR="00523CCD" w:rsidRPr="00793AF6" w:rsidRDefault="00523CCD" w:rsidP="00961CF9">
      <w:pPr>
        <w:pStyle w:val="ListParagraph"/>
        <w:numPr>
          <w:ilvl w:val="0"/>
          <w:numId w:val="20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User presses the Delete button</w:t>
      </w:r>
      <w:r w:rsidRPr="00793AF6">
        <w:rPr>
          <w:color w:val="auto"/>
          <w:lang w:val="bg-BG"/>
        </w:rPr>
        <w:t> </w:t>
      </w:r>
    </w:p>
    <w:p w14:paraId="36AF294C" w14:textId="77FFE225" w:rsidR="00C82713" w:rsidRPr="00793AF6" w:rsidRDefault="00C82713" w:rsidP="00961CF9">
      <w:pPr>
        <w:pStyle w:val="ListParagraph"/>
        <w:numPr>
          <w:ilvl w:val="0"/>
          <w:numId w:val="20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System checks</w:t>
      </w:r>
      <w:r w:rsidRPr="00793AF6">
        <w:rPr>
          <w:color w:val="auto"/>
          <w:lang w:val="bg-BG"/>
        </w:rPr>
        <w:t> </w:t>
      </w:r>
    </w:p>
    <w:p w14:paraId="184B36EB" w14:textId="77777777" w:rsidR="00523CCD" w:rsidRPr="00793AF6" w:rsidRDefault="00523CCD" w:rsidP="00961CF9">
      <w:pPr>
        <w:pStyle w:val="ListParagraph"/>
        <w:numPr>
          <w:ilvl w:val="0"/>
          <w:numId w:val="20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System performs deletion</w:t>
      </w:r>
      <w:r w:rsidRPr="00793AF6">
        <w:rPr>
          <w:color w:val="auto"/>
          <w:lang w:val="bg-BG"/>
        </w:rPr>
        <w:t> </w:t>
      </w:r>
    </w:p>
    <w:p w14:paraId="18869EF4" w14:textId="77777777" w:rsidR="00523CCD" w:rsidRPr="00B70C28" w:rsidRDefault="00523CCD" w:rsidP="00961CF9">
      <w:pPr>
        <w:spacing w:line="276" w:lineRule="auto"/>
        <w:rPr>
          <w:lang w:val="bg-BG"/>
        </w:rPr>
      </w:pPr>
      <w:r w:rsidRPr="00B70C28">
        <w:rPr>
          <w:b/>
          <w:bCs/>
        </w:rPr>
        <w:t>Extensions:</w:t>
      </w:r>
      <w:r w:rsidRPr="00B70C28">
        <w:rPr>
          <w:lang w:val="bg-BG"/>
        </w:rPr>
        <w:t> </w:t>
      </w:r>
    </w:p>
    <w:p w14:paraId="7F8CB859" w14:textId="77777777" w:rsidR="00523CCD" w:rsidRPr="00793AF6" w:rsidRDefault="00523CCD" w:rsidP="00961CF9">
      <w:pPr>
        <w:pStyle w:val="ListParagraph"/>
        <w:numPr>
          <w:ilvl w:val="0"/>
          <w:numId w:val="21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If there is no selected flight</w:t>
      </w:r>
      <w:r w:rsidRPr="00793AF6">
        <w:rPr>
          <w:color w:val="auto"/>
          <w:lang w:val="bg-BG"/>
        </w:rPr>
        <w:t> </w:t>
      </w:r>
    </w:p>
    <w:p w14:paraId="548939FF" w14:textId="77777777" w:rsidR="00523CCD" w:rsidRPr="00793AF6" w:rsidRDefault="00523CCD" w:rsidP="00961CF9">
      <w:pPr>
        <w:pStyle w:val="ListParagraph"/>
        <w:numPr>
          <w:ilvl w:val="1"/>
          <w:numId w:val="21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>System displays message</w:t>
      </w:r>
      <w:r w:rsidRPr="00793AF6">
        <w:rPr>
          <w:color w:val="auto"/>
          <w:lang w:val="bg-BG"/>
        </w:rPr>
        <w:t> </w:t>
      </w:r>
    </w:p>
    <w:p w14:paraId="654D8DD2" w14:textId="2E66D97D" w:rsidR="00523CCD" w:rsidRPr="00793AF6" w:rsidRDefault="00523CCD" w:rsidP="00961CF9">
      <w:pPr>
        <w:pStyle w:val="ListParagraph"/>
        <w:numPr>
          <w:ilvl w:val="1"/>
          <w:numId w:val="21"/>
        </w:numPr>
        <w:spacing w:line="276" w:lineRule="auto"/>
        <w:contextualSpacing w:val="0"/>
        <w:rPr>
          <w:color w:val="auto"/>
          <w:lang w:val="bg-BG"/>
        </w:rPr>
      </w:pPr>
      <w:r w:rsidRPr="00793AF6">
        <w:rPr>
          <w:color w:val="auto"/>
        </w:rPr>
        <w:t xml:space="preserve">Go to </w:t>
      </w:r>
      <w:r w:rsidR="00B35831">
        <w:rPr>
          <w:color w:val="auto"/>
        </w:rPr>
        <w:t xml:space="preserve">MSS </w:t>
      </w:r>
      <w:r w:rsidR="005C0D31">
        <w:rPr>
          <w:color w:val="auto"/>
        </w:rPr>
        <w:t>step</w:t>
      </w:r>
      <w:r w:rsidRPr="00793AF6">
        <w:rPr>
          <w:color w:val="auto"/>
        </w:rPr>
        <w:t xml:space="preserve"> 1</w:t>
      </w:r>
      <w:r w:rsidRPr="00793AF6">
        <w:rPr>
          <w:color w:val="auto"/>
          <w:lang w:val="bg-BG"/>
        </w:rPr>
        <w:t> </w:t>
      </w:r>
      <w:r w:rsidR="00B35831">
        <w:rPr>
          <w:color w:val="auto"/>
        </w:rPr>
        <w:t xml:space="preserve">or cancel </w:t>
      </w:r>
    </w:p>
    <w:p w14:paraId="1A693797" w14:textId="086DA0CC" w:rsidR="00E83E24" w:rsidRDefault="00E83E24" w:rsidP="009558E0">
      <w:pPr>
        <w:spacing w:after="160"/>
        <w:contextualSpacing w:val="0"/>
        <w:rPr>
          <w:lang w:val="bg-BG"/>
        </w:rPr>
      </w:pPr>
    </w:p>
    <w:p w14:paraId="70BE5C84" w14:textId="51F02CD0" w:rsidR="00961CF9" w:rsidRDefault="00961CF9" w:rsidP="009558E0">
      <w:pPr>
        <w:spacing w:after="160"/>
        <w:contextualSpacing w:val="0"/>
        <w:rPr>
          <w:lang w:val="bg-BG"/>
        </w:rPr>
      </w:pPr>
    </w:p>
    <w:p w14:paraId="05F400F5" w14:textId="77777777" w:rsidR="00961CF9" w:rsidRDefault="00961CF9" w:rsidP="009558E0">
      <w:pPr>
        <w:spacing w:after="160"/>
        <w:contextualSpacing w:val="0"/>
        <w:rPr>
          <w:lang w:val="bg-BG"/>
        </w:rPr>
      </w:pPr>
    </w:p>
    <w:p w14:paraId="6DF87860" w14:textId="4B9BBB42" w:rsidR="00BA48FC" w:rsidRDefault="00BA48FC" w:rsidP="009558E0">
      <w:pPr>
        <w:rPr>
          <w:rStyle w:val="Heading5Char"/>
          <w:b/>
          <w:bCs/>
        </w:rPr>
      </w:pPr>
      <w:r>
        <w:rPr>
          <w:rStyle w:val="Heading5Char"/>
          <w:b/>
          <w:bCs/>
        </w:rPr>
        <w:lastRenderedPageBreak/>
        <w:t>#</w:t>
      </w:r>
      <w:r w:rsidR="00523CCD">
        <w:rPr>
          <w:rStyle w:val="Heading5Char"/>
          <w:b/>
          <w:bCs/>
        </w:rPr>
        <w:t>4</w:t>
      </w:r>
      <w:r>
        <w:rPr>
          <w:rStyle w:val="Heading5Char"/>
          <w:b/>
          <w:bCs/>
        </w:rPr>
        <w:t xml:space="preserve"> - Run Simulation</w:t>
      </w:r>
    </w:p>
    <w:p w14:paraId="727185BF" w14:textId="77777777" w:rsidR="00BA48FC" w:rsidRPr="00B70C28" w:rsidRDefault="00BA48FC" w:rsidP="009558E0">
      <w:pPr>
        <w:rPr>
          <w:lang w:val="bg-BG"/>
        </w:rPr>
      </w:pPr>
      <w:r w:rsidRPr="00B70C28">
        <w:rPr>
          <w:b/>
          <w:bCs/>
        </w:rPr>
        <w:t>Preforming the simulation from its start to end point.</w:t>
      </w:r>
      <w:r w:rsidRPr="00B70C28">
        <w:rPr>
          <w:lang w:val="bg-BG"/>
        </w:rPr>
        <w:t> </w:t>
      </w:r>
    </w:p>
    <w:p w14:paraId="0824D638" w14:textId="77777777" w:rsidR="00BA48FC" w:rsidRPr="00B70C28" w:rsidRDefault="00BA48FC" w:rsidP="009558E0">
      <w:pPr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083AD021" w14:textId="77777777" w:rsidR="00BA48FC" w:rsidRPr="00B70C28" w:rsidRDefault="00BA48FC" w:rsidP="009558E0">
      <w:pPr>
        <w:rPr>
          <w:lang w:val="bg-BG"/>
        </w:rPr>
      </w:pPr>
      <w:r w:rsidRPr="00B70C28">
        <w:rPr>
          <w:b/>
          <w:bCs/>
        </w:rPr>
        <w:t>Pre-condition: </w:t>
      </w:r>
      <w:r w:rsidRPr="00B70C28">
        <w:rPr>
          <w:lang w:val="bg-BG"/>
        </w:rPr>
        <w:t> </w:t>
      </w:r>
    </w:p>
    <w:p w14:paraId="534F34CA" w14:textId="6173904E" w:rsidR="00BA48FC" w:rsidRPr="00B70C28" w:rsidRDefault="00BA48FC" w:rsidP="009558E0">
      <w:pPr>
        <w:numPr>
          <w:ilvl w:val="0"/>
          <w:numId w:val="5"/>
        </w:numPr>
        <w:spacing w:after="160"/>
        <w:contextualSpacing w:val="0"/>
        <w:rPr>
          <w:lang w:val="bg-BG"/>
        </w:rPr>
      </w:pPr>
      <w:r w:rsidRPr="00B70C28">
        <w:t xml:space="preserve">Initial data is set </w:t>
      </w:r>
      <w:r w:rsidR="00570600" w:rsidRPr="00B70C28">
        <w:t>correctly,</w:t>
      </w:r>
      <w:r w:rsidRPr="00B70C28">
        <w:t> </w:t>
      </w:r>
      <w:r w:rsidR="00300DEB">
        <w:t xml:space="preserve">and </w:t>
      </w:r>
      <w:r w:rsidR="008146D5">
        <w:t>airport map is built</w:t>
      </w:r>
      <w:r w:rsidRPr="00B70C28">
        <w:rPr>
          <w:lang w:val="bg-BG"/>
        </w:rPr>
        <w:t> </w:t>
      </w:r>
    </w:p>
    <w:p w14:paraId="20A90912" w14:textId="77777777" w:rsidR="00BA48FC" w:rsidRPr="00B70C28" w:rsidRDefault="00BA48FC" w:rsidP="009558E0">
      <w:pPr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0573E6C3" w14:textId="327FB851" w:rsidR="00BE5606" w:rsidRPr="0006697F" w:rsidRDefault="00BA48FC" w:rsidP="00961CF9">
      <w:pPr>
        <w:numPr>
          <w:ilvl w:val="0"/>
          <w:numId w:val="6"/>
        </w:numPr>
        <w:spacing w:after="160" w:line="276" w:lineRule="auto"/>
        <w:contextualSpacing w:val="0"/>
        <w:rPr>
          <w:lang w:val="bg-BG"/>
        </w:rPr>
      </w:pPr>
      <w:r w:rsidRPr="00B70C28">
        <w:t>The user chooses the option to start the simulation</w:t>
      </w:r>
      <w:r w:rsidRPr="00B70C28">
        <w:rPr>
          <w:lang w:val="bg-BG"/>
        </w:rPr>
        <w:t> </w:t>
      </w:r>
    </w:p>
    <w:p w14:paraId="62641BD6" w14:textId="77777777" w:rsidR="00BE5606" w:rsidRDefault="00BA48FC" w:rsidP="00961CF9">
      <w:pPr>
        <w:numPr>
          <w:ilvl w:val="0"/>
          <w:numId w:val="6"/>
        </w:numPr>
        <w:spacing w:after="160" w:line="276" w:lineRule="auto"/>
        <w:contextualSpacing w:val="0"/>
        <w:rPr>
          <w:lang w:val="bg-BG"/>
        </w:rPr>
      </w:pPr>
      <w:r w:rsidRPr="00B70C28">
        <w:t>System begins the simulation </w:t>
      </w:r>
      <w:r w:rsidRPr="00BE5606">
        <w:rPr>
          <w:lang w:val="bg-BG"/>
        </w:rPr>
        <w:t> </w:t>
      </w:r>
    </w:p>
    <w:p w14:paraId="593A4387" w14:textId="7F32FEC1" w:rsidR="00BA48FC" w:rsidRPr="00BE5606" w:rsidRDefault="00BA48FC" w:rsidP="00961CF9">
      <w:pPr>
        <w:numPr>
          <w:ilvl w:val="0"/>
          <w:numId w:val="6"/>
        </w:numPr>
        <w:spacing w:after="160" w:line="276" w:lineRule="auto"/>
        <w:contextualSpacing w:val="0"/>
        <w:rPr>
          <w:lang w:val="bg-BG"/>
        </w:rPr>
      </w:pPr>
      <w:r w:rsidRPr="00B70C28">
        <w:t>System displays the transportation of the baggage</w:t>
      </w:r>
      <w:r w:rsidRPr="00BE5606">
        <w:rPr>
          <w:lang w:val="bg-BG"/>
        </w:rPr>
        <w:t> </w:t>
      </w:r>
    </w:p>
    <w:p w14:paraId="2B3D7E04" w14:textId="77777777" w:rsidR="00BA48FC" w:rsidRPr="00B70C28" w:rsidRDefault="00BA48FC" w:rsidP="009558E0">
      <w:pPr>
        <w:rPr>
          <w:lang w:val="bg-BG"/>
        </w:rPr>
      </w:pPr>
      <w:r w:rsidRPr="00B70C28">
        <w:rPr>
          <w:b/>
          <w:bCs/>
        </w:rPr>
        <w:t>Extensions:  </w:t>
      </w:r>
      <w:r w:rsidRPr="00B70C28">
        <w:rPr>
          <w:lang w:val="bg-BG"/>
        </w:rPr>
        <w:t> </w:t>
      </w:r>
    </w:p>
    <w:p w14:paraId="71182F79" w14:textId="720490A3" w:rsidR="00BA48FC" w:rsidRPr="00B70C28" w:rsidRDefault="009558E0" w:rsidP="00961CF9">
      <w:pPr>
        <w:spacing w:line="276" w:lineRule="auto"/>
        <w:rPr>
          <w:lang w:val="bg-BG"/>
        </w:rPr>
      </w:pPr>
      <w:r>
        <w:t xml:space="preserve">      </w:t>
      </w:r>
      <w:r w:rsidR="00BA48FC" w:rsidRPr="00B70C28">
        <w:t>2.</w:t>
      </w:r>
      <w:r w:rsidR="006901AD">
        <w:t xml:space="preserve"> </w:t>
      </w:r>
      <w:r w:rsidR="00BA48FC" w:rsidRPr="00B70C28">
        <w:t>User decides to stop simulation before all luggage has reached the drop-off desks</w:t>
      </w:r>
      <w:r w:rsidR="00BA48FC" w:rsidRPr="00B70C28">
        <w:rPr>
          <w:lang w:val="bg-BG"/>
        </w:rPr>
        <w:t> </w:t>
      </w:r>
    </w:p>
    <w:p w14:paraId="767BB03A" w14:textId="55FCEF54" w:rsidR="006901AD" w:rsidRPr="006901AD" w:rsidRDefault="006901AD" w:rsidP="00961CF9">
      <w:pPr>
        <w:pStyle w:val="ListParagraph"/>
        <w:numPr>
          <w:ilvl w:val="1"/>
          <w:numId w:val="32"/>
        </w:numPr>
        <w:spacing w:line="276" w:lineRule="auto"/>
        <w:contextualSpacing w:val="0"/>
        <w:rPr>
          <w:color w:val="auto"/>
          <w:lang w:val="bg-BG"/>
        </w:rPr>
      </w:pPr>
      <w:r>
        <w:rPr>
          <w:color w:val="auto"/>
        </w:rPr>
        <w:t>. Go to use case #5</w:t>
      </w:r>
    </w:p>
    <w:p w14:paraId="2E8AD599" w14:textId="77777777" w:rsidR="00961CF9" w:rsidRPr="009255BD" w:rsidRDefault="00961CF9" w:rsidP="009558E0">
      <w:pPr>
        <w:spacing w:after="160"/>
        <w:contextualSpacing w:val="0"/>
        <w:rPr>
          <w:lang w:val="bg-BG"/>
        </w:rPr>
      </w:pPr>
    </w:p>
    <w:p w14:paraId="66D5158B" w14:textId="42E3C2E9" w:rsidR="008B7270" w:rsidRDefault="008B7270" w:rsidP="009558E0">
      <w:pPr>
        <w:pStyle w:val="Heading5"/>
        <w:rPr>
          <w:b/>
          <w:bCs/>
        </w:rPr>
      </w:pPr>
      <w:r>
        <w:rPr>
          <w:b/>
          <w:bCs/>
        </w:rPr>
        <w:t>#</w:t>
      </w:r>
      <w:r w:rsidR="0097777D">
        <w:rPr>
          <w:b/>
          <w:bCs/>
        </w:rPr>
        <w:t>5</w:t>
      </w:r>
      <w:r>
        <w:rPr>
          <w:b/>
          <w:bCs/>
        </w:rPr>
        <w:t xml:space="preserve"> – Stop Simulation</w:t>
      </w:r>
    </w:p>
    <w:p w14:paraId="2EE4AD52" w14:textId="77777777" w:rsidR="008B7270" w:rsidRPr="00155320" w:rsidRDefault="008B7270" w:rsidP="009558E0">
      <w:pPr>
        <w:rPr>
          <w:color w:val="auto"/>
          <w:lang w:val="bg-BG"/>
        </w:rPr>
      </w:pPr>
      <w:r w:rsidRPr="00155320">
        <w:rPr>
          <w:b/>
          <w:bCs/>
          <w:color w:val="auto"/>
        </w:rPr>
        <w:t>Actor:</w:t>
      </w:r>
      <w:r w:rsidRPr="00155320">
        <w:rPr>
          <w:color w:val="auto"/>
        </w:rPr>
        <w:t xml:space="preserve"> User</w:t>
      </w:r>
      <w:r w:rsidRPr="00155320">
        <w:rPr>
          <w:color w:val="auto"/>
          <w:lang w:val="bg-BG"/>
        </w:rPr>
        <w:t> </w:t>
      </w:r>
    </w:p>
    <w:p w14:paraId="15D9FF8E" w14:textId="77777777" w:rsidR="008B7270" w:rsidRPr="00155320" w:rsidRDefault="008B7270" w:rsidP="009558E0">
      <w:pPr>
        <w:rPr>
          <w:color w:val="auto"/>
          <w:lang w:val="bg-BG"/>
        </w:rPr>
      </w:pPr>
      <w:r w:rsidRPr="00155320">
        <w:rPr>
          <w:b/>
          <w:bCs/>
          <w:color w:val="auto"/>
        </w:rPr>
        <w:t>Pre-condition: </w:t>
      </w:r>
      <w:r w:rsidRPr="00155320">
        <w:rPr>
          <w:color w:val="auto"/>
          <w:lang w:val="bg-BG"/>
        </w:rPr>
        <w:t> </w:t>
      </w:r>
    </w:p>
    <w:p w14:paraId="672D991D" w14:textId="77777777" w:rsidR="008B7270" w:rsidRPr="00155320" w:rsidRDefault="008B7270" w:rsidP="009558E0">
      <w:pPr>
        <w:numPr>
          <w:ilvl w:val="0"/>
          <w:numId w:val="8"/>
        </w:numPr>
        <w:spacing w:after="160"/>
        <w:contextualSpacing w:val="0"/>
        <w:rPr>
          <w:color w:val="auto"/>
          <w:lang w:val="bg-BG"/>
        </w:rPr>
      </w:pPr>
      <w:r w:rsidRPr="00155320">
        <w:rPr>
          <w:color w:val="auto"/>
        </w:rPr>
        <w:t>Simulation is running</w:t>
      </w:r>
      <w:r w:rsidRPr="00155320">
        <w:rPr>
          <w:color w:val="auto"/>
          <w:lang w:val="bg-BG"/>
        </w:rPr>
        <w:t> </w:t>
      </w:r>
    </w:p>
    <w:p w14:paraId="5B57E605" w14:textId="77777777" w:rsidR="008B7270" w:rsidRPr="00155320" w:rsidRDefault="008B7270" w:rsidP="009558E0">
      <w:pPr>
        <w:rPr>
          <w:color w:val="auto"/>
          <w:lang w:val="bg-BG"/>
        </w:rPr>
      </w:pPr>
      <w:r w:rsidRPr="00155320">
        <w:rPr>
          <w:b/>
          <w:bCs/>
          <w:color w:val="auto"/>
        </w:rPr>
        <w:t>MSS: </w:t>
      </w:r>
      <w:r w:rsidRPr="00155320">
        <w:rPr>
          <w:color w:val="auto"/>
          <w:lang w:val="bg-BG"/>
        </w:rPr>
        <w:t> </w:t>
      </w:r>
    </w:p>
    <w:p w14:paraId="56202AA7" w14:textId="00ADE419" w:rsidR="008B7270" w:rsidRPr="006901AD" w:rsidRDefault="008B7270" w:rsidP="00961CF9">
      <w:pPr>
        <w:pStyle w:val="ListParagraph"/>
        <w:numPr>
          <w:ilvl w:val="0"/>
          <w:numId w:val="10"/>
        </w:numPr>
        <w:spacing w:line="276" w:lineRule="auto"/>
        <w:contextualSpacing w:val="0"/>
        <w:rPr>
          <w:color w:val="auto"/>
        </w:rPr>
      </w:pPr>
      <w:r w:rsidRPr="006901AD">
        <w:rPr>
          <w:color w:val="auto"/>
        </w:rPr>
        <w:t>User presses the Stop button </w:t>
      </w:r>
      <w:r w:rsidRPr="006901AD">
        <w:rPr>
          <w:color w:val="auto"/>
          <w:lang w:val="bg-BG"/>
        </w:rPr>
        <w:t> </w:t>
      </w:r>
    </w:p>
    <w:p w14:paraId="2B112488" w14:textId="5A541651" w:rsidR="008B7270" w:rsidRPr="00155320" w:rsidRDefault="0006697F" w:rsidP="00961CF9">
      <w:pPr>
        <w:numPr>
          <w:ilvl w:val="0"/>
          <w:numId w:val="10"/>
        </w:numPr>
        <w:spacing w:after="160" w:line="276" w:lineRule="auto"/>
        <w:contextualSpacing w:val="0"/>
        <w:rPr>
          <w:color w:val="auto"/>
          <w:lang w:val="bg-BG"/>
        </w:rPr>
      </w:pPr>
      <w:r w:rsidRPr="00155320">
        <w:rPr>
          <w:color w:val="auto"/>
        </w:rPr>
        <w:t>System resets the data</w:t>
      </w:r>
    </w:p>
    <w:p w14:paraId="4BB34368" w14:textId="61A54771" w:rsidR="008B7270" w:rsidRPr="006901AD" w:rsidRDefault="008B7270" w:rsidP="00961CF9">
      <w:pPr>
        <w:pStyle w:val="ListParagraph"/>
        <w:numPr>
          <w:ilvl w:val="0"/>
          <w:numId w:val="10"/>
        </w:numPr>
        <w:spacing w:line="276" w:lineRule="auto"/>
        <w:contextualSpacing w:val="0"/>
        <w:rPr>
          <w:color w:val="auto"/>
          <w:lang w:val="bg-BG"/>
        </w:rPr>
      </w:pPr>
      <w:r w:rsidRPr="006901AD">
        <w:rPr>
          <w:color w:val="auto"/>
        </w:rPr>
        <w:t>Simulation ends</w:t>
      </w:r>
      <w:r w:rsidRPr="006901AD">
        <w:rPr>
          <w:color w:val="auto"/>
          <w:lang w:val="bg-BG"/>
        </w:rPr>
        <w:t> </w:t>
      </w:r>
    </w:p>
    <w:p w14:paraId="2AFE7C3B" w14:textId="24BADD9F" w:rsidR="00961CF9" w:rsidRDefault="00961CF9" w:rsidP="009558E0"/>
    <w:p w14:paraId="2FD4E9F0" w14:textId="77777777" w:rsidR="00961CF9" w:rsidRDefault="00961CF9" w:rsidP="009558E0"/>
    <w:p w14:paraId="6A80A99A" w14:textId="1397C6F0" w:rsidR="008B7270" w:rsidRDefault="008B7270" w:rsidP="009558E0">
      <w:pPr>
        <w:pStyle w:val="Heading5"/>
        <w:rPr>
          <w:b/>
          <w:bCs/>
        </w:rPr>
      </w:pPr>
      <w:r>
        <w:rPr>
          <w:b/>
          <w:bCs/>
        </w:rPr>
        <w:t>#</w:t>
      </w:r>
      <w:r w:rsidR="0097777D">
        <w:rPr>
          <w:b/>
          <w:bCs/>
        </w:rPr>
        <w:t>6</w:t>
      </w:r>
      <w:r>
        <w:rPr>
          <w:b/>
          <w:bCs/>
        </w:rPr>
        <w:t xml:space="preserve"> – Visualize Simulation Results</w:t>
      </w:r>
    </w:p>
    <w:p w14:paraId="24985C2D" w14:textId="77777777" w:rsidR="008B7270" w:rsidRPr="00B70C28" w:rsidRDefault="008B7270" w:rsidP="009558E0">
      <w:pPr>
        <w:rPr>
          <w:lang w:val="bg-BG"/>
        </w:rPr>
      </w:pPr>
      <w:r w:rsidRPr="00B70C28">
        <w:rPr>
          <w:b/>
          <w:bCs/>
        </w:rPr>
        <w:t>Visualization of the output of the simulation depicted into a chart</w:t>
      </w:r>
      <w:r w:rsidRPr="00B70C28">
        <w:rPr>
          <w:lang w:val="bg-BG"/>
        </w:rPr>
        <w:t> </w:t>
      </w:r>
    </w:p>
    <w:p w14:paraId="04150191" w14:textId="77777777" w:rsidR="008B7270" w:rsidRPr="00B70C28" w:rsidRDefault="008B7270" w:rsidP="009558E0">
      <w:pPr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34E9DBA3" w14:textId="77777777" w:rsidR="008B7270" w:rsidRPr="00B70C28" w:rsidRDefault="008B7270" w:rsidP="009558E0">
      <w:pPr>
        <w:rPr>
          <w:lang w:val="bg-BG"/>
        </w:rPr>
      </w:pPr>
      <w:r w:rsidRPr="00B70C28">
        <w:rPr>
          <w:b/>
          <w:bCs/>
        </w:rPr>
        <w:t>Pre-condition:</w:t>
      </w:r>
      <w:r w:rsidRPr="00B70C28">
        <w:t> </w:t>
      </w:r>
      <w:r w:rsidRPr="00B70C28">
        <w:rPr>
          <w:lang w:val="bg-BG"/>
        </w:rPr>
        <w:t> </w:t>
      </w:r>
    </w:p>
    <w:p w14:paraId="0A9BCC64" w14:textId="40D6FB4A" w:rsidR="008B7270" w:rsidRPr="006901AD" w:rsidRDefault="008B7270" w:rsidP="009558E0">
      <w:pPr>
        <w:pStyle w:val="ListParagraph"/>
        <w:numPr>
          <w:ilvl w:val="0"/>
          <w:numId w:val="33"/>
        </w:numPr>
        <w:spacing w:line="360" w:lineRule="auto"/>
        <w:contextualSpacing w:val="0"/>
        <w:rPr>
          <w:lang w:val="bg-BG"/>
        </w:rPr>
      </w:pPr>
      <w:r w:rsidRPr="006901AD">
        <w:rPr>
          <w:color w:val="262140" w:themeColor="text1"/>
        </w:rPr>
        <w:t>Simulation has finished successfully</w:t>
      </w:r>
      <w:r w:rsidRPr="006901AD">
        <w:rPr>
          <w:color w:val="262140" w:themeColor="text1"/>
          <w:lang w:val="bg-BG"/>
        </w:rPr>
        <w:t> </w:t>
      </w:r>
    </w:p>
    <w:p w14:paraId="6F3E2F81" w14:textId="77777777" w:rsidR="006901AD" w:rsidRDefault="008B7270" w:rsidP="009558E0">
      <w:pPr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202E97F9" w14:textId="09906636" w:rsidR="008B7270" w:rsidRPr="00B70C28" w:rsidRDefault="006901AD" w:rsidP="009558E0">
      <w:pPr>
        <w:rPr>
          <w:lang w:val="bg-BG"/>
        </w:rPr>
      </w:pPr>
      <w:r>
        <w:t xml:space="preserve">     1.</w:t>
      </w:r>
      <w:r w:rsidR="008B7270" w:rsidRPr="00B70C28">
        <w:t xml:space="preserve"> System processes and stores the data from the simulation</w:t>
      </w:r>
      <w:r w:rsidR="008B7270" w:rsidRPr="00B70C28">
        <w:rPr>
          <w:lang w:val="bg-BG"/>
        </w:rPr>
        <w:t> </w:t>
      </w:r>
    </w:p>
    <w:p w14:paraId="3688EFB8" w14:textId="0EEB5E9C" w:rsidR="008B7270" w:rsidRPr="00B70C28" w:rsidRDefault="006901AD" w:rsidP="009558E0">
      <w:pPr>
        <w:rPr>
          <w:lang w:val="bg-BG"/>
        </w:rPr>
      </w:pPr>
      <w:r>
        <w:t xml:space="preserve">   </w:t>
      </w:r>
      <w:r w:rsidR="009558E0">
        <w:t xml:space="preserve"> </w:t>
      </w:r>
      <w:r>
        <w:t xml:space="preserve"> </w:t>
      </w:r>
      <w:r w:rsidR="008B7270" w:rsidRPr="00B70C28">
        <w:t xml:space="preserve">2. User clicks the “Show </w:t>
      </w:r>
      <w:r w:rsidR="0006697F">
        <w:t>Statistics” tab</w:t>
      </w:r>
    </w:p>
    <w:p w14:paraId="3E612B87" w14:textId="76992F48" w:rsidR="008B7270" w:rsidRPr="00B70C28" w:rsidRDefault="009558E0" w:rsidP="009558E0">
      <w:pPr>
        <w:rPr>
          <w:lang w:val="bg-BG"/>
        </w:rPr>
      </w:pPr>
      <w:r>
        <w:t xml:space="preserve">     </w:t>
      </w:r>
      <w:r w:rsidR="008B7270" w:rsidRPr="00B70C28">
        <w:t>3. System displays the result from the simulation in a chart</w:t>
      </w:r>
      <w:r w:rsidR="008B7270" w:rsidRPr="00B70C28">
        <w:rPr>
          <w:lang w:val="bg-BG"/>
        </w:rPr>
        <w:t> </w:t>
      </w:r>
    </w:p>
    <w:p w14:paraId="30CFB109" w14:textId="77777777" w:rsidR="008B7270" w:rsidRPr="00B70C28" w:rsidRDefault="008B7270" w:rsidP="009558E0">
      <w:pPr>
        <w:rPr>
          <w:lang w:val="bg-BG"/>
        </w:rPr>
      </w:pPr>
      <w:r w:rsidRPr="00B70C28">
        <w:rPr>
          <w:b/>
          <w:bCs/>
        </w:rPr>
        <w:lastRenderedPageBreak/>
        <w:t>Extensions: </w:t>
      </w:r>
      <w:r w:rsidRPr="00B70C28">
        <w:rPr>
          <w:lang w:val="bg-BG"/>
        </w:rPr>
        <w:t> </w:t>
      </w:r>
    </w:p>
    <w:p w14:paraId="4D5C44C9" w14:textId="77777777" w:rsidR="009558E0" w:rsidRPr="009558E0" w:rsidRDefault="008B7270" w:rsidP="009558E0">
      <w:pPr>
        <w:pStyle w:val="ListParagraph"/>
        <w:numPr>
          <w:ilvl w:val="0"/>
          <w:numId w:val="33"/>
        </w:numPr>
        <w:spacing w:line="360" w:lineRule="auto"/>
        <w:rPr>
          <w:lang w:val="bg-BG"/>
        </w:rPr>
      </w:pPr>
      <w:r w:rsidRPr="00B70C28">
        <w:t xml:space="preserve"> </w:t>
      </w:r>
      <w:r w:rsidRPr="009558E0">
        <w:rPr>
          <w:color w:val="262140" w:themeColor="text1"/>
        </w:rPr>
        <w:t>User does not want to view results</w:t>
      </w:r>
      <w:r w:rsidRPr="009558E0">
        <w:rPr>
          <w:color w:val="262140" w:themeColor="text1"/>
          <w:lang w:val="bg-BG"/>
        </w:rPr>
        <w:t> </w:t>
      </w:r>
    </w:p>
    <w:p w14:paraId="2BBD9F63" w14:textId="5B3DF3DA" w:rsidR="008B7270" w:rsidRPr="009558E0" w:rsidRDefault="009558E0" w:rsidP="009558E0">
      <w:pPr>
        <w:pStyle w:val="ListParagraph"/>
        <w:numPr>
          <w:ilvl w:val="1"/>
          <w:numId w:val="33"/>
        </w:numPr>
        <w:spacing w:line="360" w:lineRule="auto"/>
        <w:rPr>
          <w:lang w:val="bg-BG"/>
        </w:rPr>
      </w:pPr>
      <w:r w:rsidRPr="009558E0">
        <w:rPr>
          <w:color w:val="auto"/>
        </w:rPr>
        <w:t>Use case ends</w:t>
      </w:r>
    </w:p>
    <w:p w14:paraId="6D3FAB52" w14:textId="77777777" w:rsidR="009558E0" w:rsidRPr="009558E0" w:rsidRDefault="009558E0" w:rsidP="009558E0">
      <w:pPr>
        <w:contextualSpacing w:val="0"/>
        <w:rPr>
          <w:color w:val="auto"/>
          <w:lang w:val="bg-BG"/>
        </w:rPr>
      </w:pPr>
    </w:p>
    <w:p w14:paraId="7653C397" w14:textId="68DE0EF7" w:rsidR="006D37AE" w:rsidRDefault="006D37AE" w:rsidP="009558E0">
      <w:pPr>
        <w:pStyle w:val="Heading5"/>
        <w:rPr>
          <w:b/>
          <w:bCs/>
        </w:rPr>
      </w:pPr>
      <w:r>
        <w:rPr>
          <w:b/>
          <w:bCs/>
        </w:rPr>
        <w:t>#</w:t>
      </w:r>
      <w:r w:rsidR="0097777D">
        <w:rPr>
          <w:b/>
          <w:bCs/>
        </w:rPr>
        <w:t>7</w:t>
      </w:r>
      <w:r>
        <w:rPr>
          <w:b/>
          <w:bCs/>
        </w:rPr>
        <w:t xml:space="preserve"> – </w:t>
      </w:r>
      <w:r w:rsidR="003B3D1E">
        <w:rPr>
          <w:b/>
          <w:bCs/>
        </w:rPr>
        <w:t>Save airport map with settings</w:t>
      </w:r>
    </w:p>
    <w:p w14:paraId="06837EF4" w14:textId="1FBCABB8" w:rsidR="006D37AE" w:rsidRPr="00B70C28" w:rsidRDefault="0081088D" w:rsidP="009558E0">
      <w:pPr>
        <w:rPr>
          <w:lang w:val="bg-BG"/>
        </w:rPr>
      </w:pPr>
      <w:r>
        <w:rPr>
          <w:b/>
          <w:bCs/>
        </w:rPr>
        <w:t xml:space="preserve">Save </w:t>
      </w:r>
      <w:r w:rsidR="00900B9E">
        <w:rPr>
          <w:b/>
          <w:bCs/>
        </w:rPr>
        <w:t xml:space="preserve">simulation </w:t>
      </w:r>
      <w:r w:rsidR="007648CA">
        <w:rPr>
          <w:b/>
          <w:bCs/>
        </w:rPr>
        <w:t>map and settings</w:t>
      </w:r>
    </w:p>
    <w:p w14:paraId="7DAA1D4B" w14:textId="77777777" w:rsidR="006D37AE" w:rsidRPr="00B70C28" w:rsidRDefault="006D37AE" w:rsidP="009558E0">
      <w:pPr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0232D178" w14:textId="77777777" w:rsidR="006D37AE" w:rsidRPr="00B70C28" w:rsidRDefault="006D37AE" w:rsidP="009558E0">
      <w:pPr>
        <w:rPr>
          <w:lang w:val="bg-BG"/>
        </w:rPr>
      </w:pPr>
      <w:r w:rsidRPr="00B70C28">
        <w:rPr>
          <w:b/>
          <w:bCs/>
        </w:rPr>
        <w:t>Pre-condition:</w:t>
      </w:r>
      <w:r w:rsidRPr="00B70C28">
        <w:t> </w:t>
      </w:r>
      <w:r w:rsidRPr="00B70C28">
        <w:rPr>
          <w:lang w:val="bg-BG"/>
        </w:rPr>
        <w:t> </w:t>
      </w:r>
    </w:p>
    <w:p w14:paraId="729A8896" w14:textId="52CE4D54" w:rsidR="006D37AE" w:rsidRPr="009558E0" w:rsidRDefault="006D37AE" w:rsidP="009558E0">
      <w:pPr>
        <w:pStyle w:val="ListParagraph"/>
        <w:numPr>
          <w:ilvl w:val="0"/>
          <w:numId w:val="35"/>
        </w:numPr>
        <w:spacing w:line="360" w:lineRule="auto"/>
        <w:contextualSpacing w:val="0"/>
        <w:rPr>
          <w:color w:val="262140" w:themeColor="text1"/>
          <w:lang w:val="bg-BG"/>
        </w:rPr>
      </w:pPr>
      <w:r w:rsidRPr="009558E0">
        <w:rPr>
          <w:color w:val="262140" w:themeColor="text1"/>
        </w:rPr>
        <w:t>Simulation has finished successfully</w:t>
      </w:r>
      <w:r w:rsidRPr="009558E0">
        <w:rPr>
          <w:color w:val="262140" w:themeColor="text1"/>
          <w:lang w:val="bg-BG"/>
        </w:rPr>
        <w:t> </w:t>
      </w:r>
    </w:p>
    <w:p w14:paraId="2D76D1D7" w14:textId="77777777" w:rsidR="006D37AE" w:rsidRPr="00B70C28" w:rsidRDefault="006D37AE" w:rsidP="009558E0">
      <w:pPr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11F5A1C8" w14:textId="0AB8B2A0" w:rsidR="006D37AE" w:rsidRPr="00A83F0A" w:rsidRDefault="0006697F" w:rsidP="009558E0">
      <w:pPr>
        <w:pStyle w:val="ListParagraph"/>
        <w:numPr>
          <w:ilvl w:val="0"/>
          <w:numId w:val="23"/>
        </w:numPr>
        <w:spacing w:line="360" w:lineRule="auto"/>
        <w:rPr>
          <w:color w:val="auto"/>
        </w:rPr>
      </w:pPr>
      <w:r>
        <w:rPr>
          <w:color w:val="auto"/>
        </w:rPr>
        <w:t>User clicks on</w:t>
      </w:r>
      <w:r w:rsidR="00801247" w:rsidRPr="00A83F0A">
        <w:rPr>
          <w:color w:val="auto"/>
        </w:rPr>
        <w:t xml:space="preserve"> the Save button</w:t>
      </w:r>
    </w:p>
    <w:p w14:paraId="3E09F587" w14:textId="45436A7C" w:rsidR="00801247" w:rsidRPr="00A83F0A" w:rsidRDefault="00C6212A" w:rsidP="009558E0">
      <w:pPr>
        <w:pStyle w:val="ListParagraph"/>
        <w:numPr>
          <w:ilvl w:val="0"/>
          <w:numId w:val="23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>System opens the save file window</w:t>
      </w:r>
    </w:p>
    <w:p w14:paraId="4658F8E7" w14:textId="0D7B2AB8" w:rsidR="00C6212A" w:rsidRPr="00A83F0A" w:rsidRDefault="00C6212A" w:rsidP="009558E0">
      <w:pPr>
        <w:pStyle w:val="ListParagraph"/>
        <w:numPr>
          <w:ilvl w:val="0"/>
          <w:numId w:val="23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 xml:space="preserve">User chooses </w:t>
      </w:r>
      <w:r w:rsidR="00BB37A3" w:rsidRPr="00A83F0A">
        <w:rPr>
          <w:color w:val="auto"/>
        </w:rPr>
        <w:t>directory and file name</w:t>
      </w:r>
    </w:p>
    <w:p w14:paraId="49229F66" w14:textId="529EF32E" w:rsidR="00BB37A3" w:rsidRPr="00A83F0A" w:rsidRDefault="00BB37A3" w:rsidP="009558E0">
      <w:pPr>
        <w:pStyle w:val="ListParagraph"/>
        <w:numPr>
          <w:ilvl w:val="0"/>
          <w:numId w:val="23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>System saves simulation map and settings</w:t>
      </w:r>
    </w:p>
    <w:p w14:paraId="174C3474" w14:textId="77777777" w:rsidR="006D37AE" w:rsidRPr="00B70C28" w:rsidRDefault="006D37AE" w:rsidP="009558E0">
      <w:pPr>
        <w:rPr>
          <w:lang w:val="bg-BG"/>
        </w:rPr>
      </w:pPr>
      <w:r w:rsidRPr="00B70C28">
        <w:rPr>
          <w:b/>
          <w:bCs/>
        </w:rPr>
        <w:t>Extensions: </w:t>
      </w:r>
      <w:r w:rsidRPr="00B70C28">
        <w:rPr>
          <w:lang w:val="bg-BG"/>
        </w:rPr>
        <w:t> </w:t>
      </w:r>
    </w:p>
    <w:p w14:paraId="444DB7A9" w14:textId="001BAB2C" w:rsidR="009558E0" w:rsidRDefault="006D37AE" w:rsidP="009558E0">
      <w:pPr>
        <w:pStyle w:val="ListParagraph"/>
        <w:numPr>
          <w:ilvl w:val="0"/>
          <w:numId w:val="35"/>
        </w:numPr>
        <w:rPr>
          <w:color w:val="262140" w:themeColor="text1"/>
          <w:lang w:val="bg-BG"/>
        </w:rPr>
      </w:pPr>
      <w:r w:rsidRPr="009558E0">
        <w:rPr>
          <w:color w:val="262140" w:themeColor="text1"/>
        </w:rPr>
        <w:t xml:space="preserve"> User does not want to </w:t>
      </w:r>
      <w:r w:rsidR="00BB37A3" w:rsidRPr="009558E0">
        <w:rPr>
          <w:color w:val="262140" w:themeColor="text1"/>
        </w:rPr>
        <w:t>save simulation settings and map</w:t>
      </w:r>
      <w:r w:rsidRPr="009558E0">
        <w:rPr>
          <w:color w:val="262140" w:themeColor="text1"/>
          <w:lang w:val="bg-BG"/>
        </w:rPr>
        <w:t> </w:t>
      </w:r>
    </w:p>
    <w:p w14:paraId="408262E5" w14:textId="77777777" w:rsidR="009558E0" w:rsidRPr="009558E0" w:rsidRDefault="009558E0" w:rsidP="009558E0">
      <w:pPr>
        <w:pStyle w:val="ListParagraph"/>
        <w:rPr>
          <w:color w:val="262140" w:themeColor="text1"/>
          <w:lang w:val="bg-BG"/>
        </w:rPr>
      </w:pPr>
    </w:p>
    <w:p w14:paraId="66A9628A" w14:textId="6B590D9B" w:rsidR="009558E0" w:rsidRPr="009558E0" w:rsidRDefault="009558E0" w:rsidP="009558E0">
      <w:pPr>
        <w:pStyle w:val="ListParagraph"/>
        <w:numPr>
          <w:ilvl w:val="1"/>
          <w:numId w:val="35"/>
        </w:numPr>
        <w:contextualSpacing w:val="0"/>
        <w:rPr>
          <w:color w:val="auto"/>
          <w:lang w:val="bg-BG"/>
        </w:rPr>
      </w:pPr>
      <w:r>
        <w:rPr>
          <w:color w:val="auto"/>
        </w:rPr>
        <w:t>User presses cancel button</w:t>
      </w:r>
    </w:p>
    <w:p w14:paraId="0B363562" w14:textId="79901693" w:rsidR="009558E0" w:rsidRPr="009558E0" w:rsidRDefault="009558E0" w:rsidP="009558E0">
      <w:pPr>
        <w:pStyle w:val="ListParagraph"/>
        <w:numPr>
          <w:ilvl w:val="1"/>
          <w:numId w:val="32"/>
        </w:numPr>
        <w:contextualSpacing w:val="0"/>
        <w:rPr>
          <w:color w:val="auto"/>
          <w:lang w:val="bg-BG"/>
        </w:rPr>
      </w:pPr>
      <w:r>
        <w:rPr>
          <w:color w:val="auto"/>
        </w:rPr>
        <w:t xml:space="preserve">      </w:t>
      </w:r>
      <w:r w:rsidRPr="009558E0">
        <w:rPr>
          <w:color w:val="auto"/>
        </w:rPr>
        <w:t>Go to MSS step 1 or cancel</w:t>
      </w:r>
    </w:p>
    <w:p w14:paraId="7CA7CABB" w14:textId="75C72E89" w:rsidR="009558E0" w:rsidRDefault="009558E0" w:rsidP="009558E0"/>
    <w:p w14:paraId="755122EB" w14:textId="44B599F7" w:rsidR="00961CF9" w:rsidRDefault="00961CF9" w:rsidP="009558E0"/>
    <w:p w14:paraId="05E077AB" w14:textId="77777777" w:rsidR="00961CF9" w:rsidRDefault="00961CF9" w:rsidP="009558E0"/>
    <w:p w14:paraId="69D9C3FD" w14:textId="6C0CC536" w:rsidR="00C324B8" w:rsidRDefault="0097777D" w:rsidP="009558E0">
      <w:pPr>
        <w:pStyle w:val="Heading5"/>
        <w:rPr>
          <w:b/>
          <w:bCs/>
        </w:rPr>
      </w:pPr>
      <w:r>
        <w:rPr>
          <w:b/>
          <w:bCs/>
        </w:rPr>
        <w:t>#8</w:t>
      </w:r>
      <w:r w:rsidR="002266E4">
        <w:rPr>
          <w:b/>
          <w:bCs/>
        </w:rPr>
        <w:t xml:space="preserve"> </w:t>
      </w:r>
      <w:r w:rsidR="00C324B8">
        <w:rPr>
          <w:b/>
          <w:bCs/>
        </w:rPr>
        <w:t xml:space="preserve">– </w:t>
      </w:r>
      <w:r w:rsidR="00AC638B">
        <w:rPr>
          <w:b/>
          <w:bCs/>
        </w:rPr>
        <w:t xml:space="preserve">Import </w:t>
      </w:r>
      <w:r w:rsidR="00900B9E">
        <w:rPr>
          <w:b/>
          <w:bCs/>
        </w:rPr>
        <w:t xml:space="preserve">simulation </w:t>
      </w:r>
      <w:r w:rsidR="00771FF7">
        <w:rPr>
          <w:b/>
          <w:bCs/>
        </w:rPr>
        <w:t>map</w:t>
      </w:r>
      <w:r w:rsidR="0081088D">
        <w:rPr>
          <w:b/>
          <w:bCs/>
        </w:rPr>
        <w:t xml:space="preserve"> with settings</w:t>
      </w:r>
      <w:r w:rsidR="00771FF7">
        <w:rPr>
          <w:b/>
          <w:bCs/>
        </w:rPr>
        <w:t xml:space="preserve"> from file</w:t>
      </w:r>
    </w:p>
    <w:p w14:paraId="6240B532" w14:textId="3BB5DF8C" w:rsidR="00C324B8" w:rsidRPr="00B70C28" w:rsidRDefault="0095211D" w:rsidP="009558E0">
      <w:pPr>
        <w:rPr>
          <w:lang w:val="bg-BG"/>
        </w:rPr>
      </w:pPr>
      <w:r>
        <w:rPr>
          <w:b/>
          <w:bCs/>
        </w:rPr>
        <w:t xml:space="preserve">Input the </w:t>
      </w:r>
      <w:r w:rsidR="0099498F">
        <w:rPr>
          <w:b/>
          <w:bCs/>
        </w:rPr>
        <w:t xml:space="preserve">simulation </w:t>
      </w:r>
      <w:r>
        <w:rPr>
          <w:b/>
          <w:bCs/>
        </w:rPr>
        <w:t>map</w:t>
      </w:r>
      <w:r w:rsidR="0099498F">
        <w:rPr>
          <w:b/>
          <w:bCs/>
        </w:rPr>
        <w:t xml:space="preserve"> and settings</w:t>
      </w:r>
      <w:r>
        <w:rPr>
          <w:b/>
          <w:bCs/>
        </w:rPr>
        <w:t xml:space="preserve"> from a file</w:t>
      </w:r>
      <w:r w:rsidR="00C324B8" w:rsidRPr="00B70C28">
        <w:rPr>
          <w:lang w:val="bg-BG"/>
        </w:rPr>
        <w:t> </w:t>
      </w:r>
    </w:p>
    <w:p w14:paraId="67743BC5" w14:textId="77777777" w:rsidR="00C324B8" w:rsidRPr="00B70C28" w:rsidRDefault="00C324B8" w:rsidP="009558E0">
      <w:pPr>
        <w:rPr>
          <w:lang w:val="bg-BG"/>
        </w:rPr>
      </w:pPr>
      <w:r w:rsidRPr="00B70C28">
        <w:rPr>
          <w:b/>
          <w:bCs/>
        </w:rPr>
        <w:t>Actor:</w:t>
      </w:r>
      <w:r w:rsidRPr="00B70C28">
        <w:t xml:space="preserve"> User</w:t>
      </w:r>
      <w:r w:rsidRPr="00B70C28">
        <w:rPr>
          <w:lang w:val="bg-BG"/>
        </w:rPr>
        <w:t> </w:t>
      </w:r>
    </w:p>
    <w:p w14:paraId="7125D106" w14:textId="77777777" w:rsidR="00C324B8" w:rsidRPr="00B70C28" w:rsidRDefault="00C324B8" w:rsidP="009558E0">
      <w:pPr>
        <w:rPr>
          <w:lang w:val="bg-BG"/>
        </w:rPr>
      </w:pPr>
      <w:r w:rsidRPr="00B70C28">
        <w:rPr>
          <w:b/>
          <w:bCs/>
        </w:rPr>
        <w:t>Pre-condition:</w:t>
      </w:r>
      <w:r w:rsidRPr="00B70C28">
        <w:t> </w:t>
      </w:r>
      <w:r w:rsidRPr="00B70C28">
        <w:rPr>
          <w:lang w:val="bg-BG"/>
        </w:rPr>
        <w:t> </w:t>
      </w:r>
    </w:p>
    <w:p w14:paraId="52D0D8ED" w14:textId="1E184EDB" w:rsidR="00C324B8" w:rsidRPr="009558E0" w:rsidRDefault="00FE5050" w:rsidP="009558E0">
      <w:pPr>
        <w:pStyle w:val="ListParagraph"/>
        <w:numPr>
          <w:ilvl w:val="0"/>
          <w:numId w:val="37"/>
        </w:numPr>
        <w:contextualSpacing w:val="0"/>
        <w:rPr>
          <w:color w:val="262140" w:themeColor="text1"/>
          <w:lang w:val="bg-BG"/>
        </w:rPr>
      </w:pPr>
      <w:r w:rsidRPr="009558E0">
        <w:rPr>
          <w:color w:val="262140" w:themeColor="text1"/>
        </w:rPr>
        <w:t>Simulation app</w:t>
      </w:r>
      <w:r w:rsidR="0006697F" w:rsidRPr="009558E0">
        <w:rPr>
          <w:color w:val="262140" w:themeColor="text1"/>
        </w:rPr>
        <w:t>lication</w:t>
      </w:r>
      <w:r w:rsidRPr="009558E0">
        <w:rPr>
          <w:color w:val="262140" w:themeColor="text1"/>
        </w:rPr>
        <w:t xml:space="preserve"> is started</w:t>
      </w:r>
    </w:p>
    <w:p w14:paraId="311EDEC8" w14:textId="77777777" w:rsidR="00C324B8" w:rsidRPr="00B70C28" w:rsidRDefault="00C324B8" w:rsidP="009558E0">
      <w:pPr>
        <w:rPr>
          <w:lang w:val="bg-BG"/>
        </w:rPr>
      </w:pPr>
      <w:r w:rsidRPr="00B70C28">
        <w:rPr>
          <w:b/>
          <w:bCs/>
        </w:rPr>
        <w:t>MSS: </w:t>
      </w:r>
      <w:r w:rsidRPr="00B70C28">
        <w:rPr>
          <w:lang w:val="bg-BG"/>
        </w:rPr>
        <w:t> </w:t>
      </w:r>
    </w:p>
    <w:p w14:paraId="7CE7E136" w14:textId="5E211E0F" w:rsidR="00C324B8" w:rsidRPr="00A83F0A" w:rsidRDefault="0006697F" w:rsidP="009558E0">
      <w:pPr>
        <w:pStyle w:val="ListParagraph"/>
        <w:numPr>
          <w:ilvl w:val="0"/>
          <w:numId w:val="22"/>
        </w:numPr>
        <w:spacing w:line="360" w:lineRule="auto"/>
        <w:rPr>
          <w:color w:val="auto"/>
        </w:rPr>
      </w:pPr>
      <w:r>
        <w:rPr>
          <w:color w:val="auto"/>
        </w:rPr>
        <w:t>User clicks on</w:t>
      </w:r>
      <w:r w:rsidR="00136FE8" w:rsidRPr="00A83F0A">
        <w:rPr>
          <w:color w:val="auto"/>
        </w:rPr>
        <w:t xml:space="preserve"> the Load button</w:t>
      </w:r>
    </w:p>
    <w:p w14:paraId="68EB17DD" w14:textId="20F6B2BE" w:rsidR="00D039BF" w:rsidRPr="00A83F0A" w:rsidRDefault="00D039BF" w:rsidP="009558E0">
      <w:pPr>
        <w:pStyle w:val="ListParagraph"/>
        <w:numPr>
          <w:ilvl w:val="0"/>
          <w:numId w:val="22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>System opens the file loader window</w:t>
      </w:r>
    </w:p>
    <w:p w14:paraId="3333D97F" w14:textId="337CC31F" w:rsidR="00D039BF" w:rsidRPr="00A83F0A" w:rsidRDefault="00D039BF" w:rsidP="009558E0">
      <w:pPr>
        <w:pStyle w:val="ListParagraph"/>
        <w:numPr>
          <w:ilvl w:val="0"/>
          <w:numId w:val="22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 xml:space="preserve">User chooses the </w:t>
      </w:r>
      <w:r w:rsidR="00383809" w:rsidRPr="00A83F0A">
        <w:rPr>
          <w:color w:val="auto"/>
        </w:rPr>
        <w:t>desired file</w:t>
      </w:r>
    </w:p>
    <w:p w14:paraId="54565174" w14:textId="3C897741" w:rsidR="00383809" w:rsidRPr="00A83F0A" w:rsidRDefault="00383809" w:rsidP="009558E0">
      <w:pPr>
        <w:pStyle w:val="ListParagraph"/>
        <w:numPr>
          <w:ilvl w:val="0"/>
          <w:numId w:val="22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>System check the content</w:t>
      </w:r>
    </w:p>
    <w:p w14:paraId="00B0BB3B" w14:textId="5055D27A" w:rsidR="00383809" w:rsidRPr="00A83F0A" w:rsidRDefault="00383809" w:rsidP="009558E0">
      <w:pPr>
        <w:pStyle w:val="ListParagraph"/>
        <w:numPr>
          <w:ilvl w:val="0"/>
          <w:numId w:val="22"/>
        </w:numPr>
        <w:spacing w:line="360" w:lineRule="auto"/>
        <w:rPr>
          <w:color w:val="auto"/>
          <w:lang w:val="bg-BG"/>
        </w:rPr>
      </w:pPr>
      <w:r w:rsidRPr="00A83F0A">
        <w:rPr>
          <w:color w:val="auto"/>
        </w:rPr>
        <w:t>System draws the map</w:t>
      </w:r>
      <w:r w:rsidR="0081088D" w:rsidRPr="00A83F0A">
        <w:rPr>
          <w:color w:val="auto"/>
        </w:rPr>
        <w:t xml:space="preserve"> and fills the settings</w:t>
      </w:r>
      <w:r w:rsidRPr="00A83F0A">
        <w:rPr>
          <w:color w:val="auto"/>
        </w:rPr>
        <w:t xml:space="preserve"> </w:t>
      </w:r>
      <w:r w:rsidR="00BD4E8D" w:rsidRPr="00A83F0A">
        <w:rPr>
          <w:color w:val="auto"/>
        </w:rPr>
        <w:t>from the file</w:t>
      </w:r>
    </w:p>
    <w:p w14:paraId="66B7CD2D" w14:textId="77777777" w:rsidR="00C324B8" w:rsidRPr="00B70C28" w:rsidRDefault="00C324B8" w:rsidP="009558E0">
      <w:pPr>
        <w:rPr>
          <w:lang w:val="bg-BG"/>
        </w:rPr>
      </w:pPr>
      <w:r w:rsidRPr="00B70C28">
        <w:rPr>
          <w:b/>
          <w:bCs/>
        </w:rPr>
        <w:lastRenderedPageBreak/>
        <w:t>Extensions: </w:t>
      </w:r>
      <w:r w:rsidRPr="00B70C28">
        <w:rPr>
          <w:lang w:val="bg-BG"/>
        </w:rPr>
        <w:t> </w:t>
      </w:r>
    </w:p>
    <w:p w14:paraId="1AA0DBCF" w14:textId="4B8A6DD1" w:rsidR="009558E0" w:rsidRPr="006B224A" w:rsidRDefault="00C324B8" w:rsidP="006B224A">
      <w:pPr>
        <w:pStyle w:val="ListParagraph"/>
        <w:numPr>
          <w:ilvl w:val="0"/>
          <w:numId w:val="9"/>
        </w:numPr>
        <w:spacing w:line="480" w:lineRule="auto"/>
        <w:rPr>
          <w:color w:val="auto"/>
          <w:lang w:val="bg-BG"/>
        </w:rPr>
      </w:pPr>
      <w:r w:rsidRPr="00155320">
        <w:rPr>
          <w:color w:val="auto"/>
        </w:rPr>
        <w:t xml:space="preserve">User </w:t>
      </w:r>
      <w:r w:rsidR="00BD4E8D" w:rsidRPr="00155320">
        <w:rPr>
          <w:color w:val="auto"/>
        </w:rPr>
        <w:t>provide</w:t>
      </w:r>
      <w:r w:rsidR="0006697F" w:rsidRPr="00155320">
        <w:rPr>
          <w:color w:val="auto"/>
        </w:rPr>
        <w:t>s an in</w:t>
      </w:r>
      <w:r w:rsidR="00BD4E8D" w:rsidRPr="00155320">
        <w:rPr>
          <w:color w:val="auto"/>
        </w:rPr>
        <w:t>valid file</w:t>
      </w:r>
      <w:r w:rsidRPr="00155320">
        <w:rPr>
          <w:color w:val="auto"/>
          <w:lang w:val="bg-BG"/>
        </w:rPr>
        <w:t> </w:t>
      </w:r>
    </w:p>
    <w:p w14:paraId="26EC5EC8" w14:textId="1FEA69E6" w:rsidR="00C324B8" w:rsidRPr="009558E0" w:rsidRDefault="009558E0" w:rsidP="009558E0">
      <w:pPr>
        <w:pStyle w:val="ListParagraph"/>
        <w:spacing w:line="360" w:lineRule="auto"/>
        <w:rPr>
          <w:color w:val="auto"/>
          <w:lang w:val="bg-BG"/>
        </w:rPr>
      </w:pPr>
      <w:r w:rsidRPr="009558E0">
        <w:rPr>
          <w:color w:val="auto"/>
        </w:rPr>
        <w:t>2.1.</w:t>
      </w:r>
      <w:r w:rsidR="00155320" w:rsidRPr="009558E0">
        <w:rPr>
          <w:color w:val="auto"/>
        </w:rPr>
        <w:t xml:space="preserve"> </w:t>
      </w:r>
      <w:r w:rsidR="007E54BE" w:rsidRPr="009558E0">
        <w:rPr>
          <w:color w:val="auto"/>
        </w:rPr>
        <w:t>System displays error</w:t>
      </w:r>
      <w:r w:rsidR="0006697F" w:rsidRPr="009558E0">
        <w:rPr>
          <w:color w:val="auto"/>
        </w:rPr>
        <w:t xml:space="preserve"> message</w:t>
      </w:r>
    </w:p>
    <w:p w14:paraId="16B517D6" w14:textId="3662E6F3" w:rsidR="00C324B8" w:rsidRPr="00155320" w:rsidRDefault="009558E0" w:rsidP="009558E0">
      <w:pPr>
        <w:spacing w:after="160"/>
        <w:ind w:firstLine="709"/>
        <w:contextualSpacing w:val="0"/>
        <w:rPr>
          <w:color w:val="auto"/>
          <w:lang w:val="bg-BG"/>
        </w:rPr>
      </w:pPr>
      <w:r>
        <w:rPr>
          <w:color w:val="auto"/>
        </w:rPr>
        <w:t>2</w:t>
      </w:r>
      <w:r w:rsidR="0006697F" w:rsidRPr="00155320">
        <w:rPr>
          <w:color w:val="auto"/>
        </w:rPr>
        <w:t xml:space="preserve">.2 Go to MSS step 1 or cancel </w:t>
      </w:r>
    </w:p>
    <w:p w14:paraId="266257BB" w14:textId="0175E3D5" w:rsidR="0006697F" w:rsidRDefault="00155320" w:rsidP="009558E0">
      <w:pPr>
        <w:spacing w:after="160"/>
        <w:contextualSpacing w:val="0"/>
        <w:rPr>
          <w:color w:val="auto"/>
        </w:rPr>
      </w:pPr>
      <w:r w:rsidRPr="00155320">
        <w:rPr>
          <w:color w:val="auto"/>
        </w:rPr>
        <w:t xml:space="preserve">     </w:t>
      </w:r>
      <w:r w:rsidR="0006697F" w:rsidRPr="00155320">
        <w:rPr>
          <w:color w:val="auto"/>
        </w:rPr>
        <w:t xml:space="preserve">4. The chosen file is corrupted </w:t>
      </w:r>
    </w:p>
    <w:p w14:paraId="22B209B8" w14:textId="7793218A" w:rsidR="00155320" w:rsidRDefault="00155320" w:rsidP="009558E0">
      <w:pPr>
        <w:spacing w:after="160"/>
        <w:contextualSpacing w:val="0"/>
        <w:rPr>
          <w:color w:val="auto"/>
        </w:rPr>
      </w:pPr>
      <w:r>
        <w:rPr>
          <w:color w:val="auto"/>
        </w:rPr>
        <w:tab/>
        <w:t>4.1 System displays an error message.</w:t>
      </w:r>
    </w:p>
    <w:p w14:paraId="2D3F2B23" w14:textId="5271CF09" w:rsidR="001873DE" w:rsidRDefault="00155320" w:rsidP="009558E0">
      <w:pPr>
        <w:spacing w:after="160"/>
        <w:contextualSpacing w:val="0"/>
        <w:rPr>
          <w:color w:val="auto"/>
        </w:rPr>
      </w:pPr>
      <w:r>
        <w:rPr>
          <w:color w:val="auto"/>
        </w:rPr>
        <w:tab/>
        <w:t>4.2 Go back to MSS step 3 or cancel</w:t>
      </w:r>
    </w:p>
    <w:p w14:paraId="732075D7" w14:textId="77777777" w:rsidR="00961CF9" w:rsidRDefault="00961CF9" w:rsidP="009558E0">
      <w:pPr>
        <w:spacing w:after="160"/>
        <w:contextualSpacing w:val="0"/>
        <w:rPr>
          <w:color w:val="auto"/>
        </w:rPr>
      </w:pPr>
    </w:p>
    <w:p w14:paraId="4FDB382B" w14:textId="437D0360" w:rsidR="001873DE" w:rsidRDefault="001873DE" w:rsidP="009558E0">
      <w:pPr>
        <w:rPr>
          <w:rStyle w:val="Heading5Char"/>
          <w:b/>
          <w:bCs/>
        </w:rPr>
      </w:pPr>
      <w:r>
        <w:rPr>
          <w:rStyle w:val="Heading5Char"/>
          <w:b/>
          <w:bCs/>
        </w:rPr>
        <w:t>#</w:t>
      </w:r>
      <w:r w:rsidR="00961CF9">
        <w:rPr>
          <w:rStyle w:val="Heading5Char"/>
          <w:b/>
          <w:bCs/>
        </w:rPr>
        <w:t>9</w:t>
      </w:r>
      <w:r>
        <w:rPr>
          <w:rStyle w:val="Heading5Char"/>
          <w:b/>
          <w:bCs/>
        </w:rPr>
        <w:t xml:space="preserve"> </w:t>
      </w:r>
      <w:r>
        <w:rPr>
          <w:rStyle w:val="Heading5Char"/>
          <w:b/>
          <w:bCs/>
        </w:rPr>
        <w:t>–</w:t>
      </w:r>
      <w:r>
        <w:rPr>
          <w:rStyle w:val="Heading5Char"/>
          <w:b/>
          <w:bCs/>
        </w:rPr>
        <w:t xml:space="preserve"> </w:t>
      </w:r>
      <w:r>
        <w:rPr>
          <w:rStyle w:val="Heading5Char"/>
          <w:b/>
          <w:bCs/>
        </w:rPr>
        <w:t xml:space="preserve">Export </w:t>
      </w:r>
      <w:r w:rsidR="004C145D">
        <w:rPr>
          <w:rStyle w:val="Heading5Char"/>
          <w:b/>
          <w:bCs/>
        </w:rPr>
        <w:t>Statistics</w:t>
      </w:r>
    </w:p>
    <w:p w14:paraId="2806B239" w14:textId="078CDDB8" w:rsidR="001873DE" w:rsidRPr="00BA48FC" w:rsidRDefault="00D5426F" w:rsidP="009558E0">
      <w:pPr>
        <w:rPr>
          <w:lang w:val="bg-BG"/>
        </w:rPr>
      </w:pPr>
      <w:r>
        <w:rPr>
          <w:b/>
          <w:bCs/>
        </w:rPr>
        <w:t>After</w:t>
      </w:r>
      <w:r w:rsidR="0094135E">
        <w:rPr>
          <w:b/>
          <w:bCs/>
        </w:rPr>
        <w:t xml:space="preserve"> you receive </w:t>
      </w:r>
      <w:r w:rsidR="00BE7E11">
        <w:rPr>
          <w:b/>
          <w:bCs/>
        </w:rPr>
        <w:t xml:space="preserve">the statistics from the application you can export it. </w:t>
      </w:r>
    </w:p>
    <w:p w14:paraId="23EFFE10" w14:textId="77777777" w:rsidR="001873DE" w:rsidRPr="005B74B8" w:rsidRDefault="001873DE" w:rsidP="009558E0">
      <w:pPr>
        <w:rPr>
          <w:lang w:val="bg-BG"/>
        </w:rPr>
      </w:pPr>
      <w:r w:rsidRPr="005B74B8">
        <w:rPr>
          <w:b/>
          <w:bCs/>
        </w:rPr>
        <w:t xml:space="preserve">Actor: </w:t>
      </w:r>
      <w:r w:rsidRPr="005B74B8">
        <w:t>User</w:t>
      </w:r>
      <w:r w:rsidRPr="005B74B8">
        <w:rPr>
          <w:lang w:val="bg-BG"/>
        </w:rPr>
        <w:t> </w:t>
      </w:r>
    </w:p>
    <w:p w14:paraId="172B9215" w14:textId="4CFA6F9F" w:rsidR="006B224A" w:rsidRDefault="001873DE" w:rsidP="006B224A">
      <w:pPr>
        <w:rPr>
          <w:b/>
          <w:bCs/>
        </w:rPr>
      </w:pPr>
      <w:r w:rsidRPr="005B74B8">
        <w:rPr>
          <w:b/>
          <w:bCs/>
        </w:rPr>
        <w:t>Pre-conditio</w:t>
      </w:r>
      <w:r w:rsidR="006B224A">
        <w:rPr>
          <w:b/>
          <w:bCs/>
        </w:rPr>
        <w:t>n:</w:t>
      </w:r>
    </w:p>
    <w:p w14:paraId="3E9900E7" w14:textId="05725BB9" w:rsidR="006B224A" w:rsidRPr="006B224A" w:rsidRDefault="006B224A" w:rsidP="006B224A">
      <w:r w:rsidRPr="006B224A">
        <w:t xml:space="preserve">      1.   </w:t>
      </w:r>
      <w:r>
        <w:t>The application should have been completed</w:t>
      </w:r>
    </w:p>
    <w:p w14:paraId="12716DD2" w14:textId="7FC41DB8" w:rsidR="001873DE" w:rsidRDefault="001873DE" w:rsidP="009558E0">
      <w:pPr>
        <w:rPr>
          <w:lang w:val="bg-BG"/>
        </w:rPr>
      </w:pPr>
      <w:r w:rsidRPr="005B74B8">
        <w:rPr>
          <w:b/>
          <w:bCs/>
        </w:rPr>
        <w:t>MSS: </w:t>
      </w:r>
      <w:r w:rsidRPr="005B74B8">
        <w:rPr>
          <w:lang w:val="bg-BG"/>
        </w:rPr>
        <w:t> </w:t>
      </w:r>
    </w:p>
    <w:p w14:paraId="21B52497" w14:textId="06E605B7" w:rsidR="004C317F" w:rsidRPr="00C708AB" w:rsidRDefault="00C708AB" w:rsidP="009558E0">
      <w:pPr>
        <w:pStyle w:val="ListParagraph"/>
        <w:numPr>
          <w:ilvl w:val="0"/>
          <w:numId w:val="29"/>
        </w:numPr>
        <w:spacing w:line="360" w:lineRule="auto"/>
      </w:pPr>
      <w:r>
        <w:rPr>
          <w:color w:val="262140" w:themeColor="text1"/>
        </w:rPr>
        <w:t>User clicks on the stop button.</w:t>
      </w:r>
    </w:p>
    <w:p w14:paraId="4175E21F" w14:textId="5F90EC81" w:rsidR="00C708AB" w:rsidRPr="004600FE" w:rsidRDefault="00F257EC" w:rsidP="009558E0">
      <w:pPr>
        <w:pStyle w:val="ListParagraph"/>
        <w:numPr>
          <w:ilvl w:val="0"/>
          <w:numId w:val="29"/>
        </w:numPr>
        <w:spacing w:line="360" w:lineRule="auto"/>
      </w:pPr>
      <w:r>
        <w:rPr>
          <w:color w:val="262140" w:themeColor="text1"/>
        </w:rPr>
        <w:t>System loads a dialog</w:t>
      </w:r>
      <w:r w:rsidR="002747CB">
        <w:rPr>
          <w:color w:val="262140" w:themeColor="text1"/>
        </w:rPr>
        <w:t xml:space="preserve"> box </w:t>
      </w:r>
      <w:r w:rsidR="007D2864">
        <w:rPr>
          <w:color w:val="262140" w:themeColor="text1"/>
        </w:rPr>
        <w:t xml:space="preserve">with two options </w:t>
      </w:r>
      <w:r w:rsidR="006B224A">
        <w:rPr>
          <w:color w:val="262140" w:themeColor="text1"/>
        </w:rPr>
        <w:t>saying,</w:t>
      </w:r>
      <w:r w:rsidR="007D2864">
        <w:rPr>
          <w:color w:val="262140" w:themeColor="text1"/>
        </w:rPr>
        <w:t xml:space="preserve"> ‘Yes or No’</w:t>
      </w:r>
      <w:r w:rsidR="00EA016D">
        <w:rPr>
          <w:color w:val="262140" w:themeColor="text1"/>
        </w:rPr>
        <w:t>.</w:t>
      </w:r>
    </w:p>
    <w:p w14:paraId="0F556C5A" w14:textId="16FB3C2E" w:rsidR="004600FE" w:rsidRDefault="0097680B" w:rsidP="009558E0">
      <w:pPr>
        <w:pStyle w:val="ListParagraph"/>
        <w:numPr>
          <w:ilvl w:val="0"/>
          <w:numId w:val="29"/>
        </w:numPr>
        <w:spacing w:line="360" w:lineRule="auto"/>
        <w:rPr>
          <w:color w:val="262140" w:themeColor="text1"/>
        </w:rPr>
      </w:pPr>
      <w:r w:rsidRPr="0097680B">
        <w:rPr>
          <w:color w:val="262140" w:themeColor="text1"/>
        </w:rPr>
        <w:t>User clicks on the yes button</w:t>
      </w:r>
      <w:r w:rsidR="00E17A72">
        <w:rPr>
          <w:color w:val="262140" w:themeColor="text1"/>
        </w:rPr>
        <w:t>.</w:t>
      </w:r>
    </w:p>
    <w:p w14:paraId="3F4078DE" w14:textId="6696F53D" w:rsidR="00EA016D" w:rsidRDefault="00EA016D" w:rsidP="009558E0">
      <w:pPr>
        <w:pStyle w:val="ListParagraph"/>
        <w:numPr>
          <w:ilvl w:val="0"/>
          <w:numId w:val="29"/>
        </w:numPr>
        <w:spacing w:line="360" w:lineRule="auto"/>
        <w:rPr>
          <w:color w:val="262140" w:themeColor="text1"/>
        </w:rPr>
      </w:pPr>
      <w:r>
        <w:rPr>
          <w:color w:val="262140" w:themeColor="text1"/>
        </w:rPr>
        <w:t>System opens a save file window.</w:t>
      </w:r>
    </w:p>
    <w:p w14:paraId="484B1D58" w14:textId="083BC569" w:rsidR="00EA016D" w:rsidRPr="0097680B" w:rsidRDefault="00EA016D" w:rsidP="009558E0">
      <w:pPr>
        <w:pStyle w:val="ListParagraph"/>
        <w:numPr>
          <w:ilvl w:val="0"/>
          <w:numId w:val="29"/>
        </w:numPr>
        <w:spacing w:line="360" w:lineRule="auto"/>
        <w:rPr>
          <w:color w:val="262140" w:themeColor="text1"/>
        </w:rPr>
      </w:pPr>
      <w:r>
        <w:rPr>
          <w:color w:val="262140" w:themeColor="text1"/>
        </w:rPr>
        <w:t xml:space="preserve">User chooses directory and </w:t>
      </w:r>
      <w:r w:rsidR="00C5761E">
        <w:rPr>
          <w:color w:val="262140" w:themeColor="text1"/>
        </w:rPr>
        <w:t xml:space="preserve">gives a name for the file. </w:t>
      </w:r>
    </w:p>
    <w:p w14:paraId="30C40635" w14:textId="72B04659" w:rsidR="00C9423E" w:rsidRPr="004C317F" w:rsidRDefault="00C9423E" w:rsidP="009558E0">
      <w:pPr>
        <w:pStyle w:val="ListParagraph"/>
        <w:numPr>
          <w:ilvl w:val="0"/>
          <w:numId w:val="29"/>
        </w:numPr>
        <w:spacing w:line="360" w:lineRule="auto"/>
      </w:pPr>
      <w:r>
        <w:rPr>
          <w:color w:val="262140" w:themeColor="text1"/>
        </w:rPr>
        <w:t xml:space="preserve">System saves the statistics in a text file. </w:t>
      </w:r>
    </w:p>
    <w:p w14:paraId="1A37AE6A" w14:textId="16FFC65B" w:rsidR="00BB7E84" w:rsidRDefault="001873DE" w:rsidP="009558E0">
      <w:pPr>
        <w:rPr>
          <w:color w:val="auto"/>
          <w:lang w:val="bg-BG"/>
        </w:rPr>
      </w:pPr>
      <w:r w:rsidRPr="005B74B8">
        <w:rPr>
          <w:b/>
          <w:bCs/>
        </w:rPr>
        <w:t>Extensions:</w:t>
      </w:r>
      <w:r w:rsidRPr="005B74B8">
        <w:rPr>
          <w:lang w:val="bg-BG"/>
        </w:rPr>
        <w:t> </w:t>
      </w:r>
    </w:p>
    <w:p w14:paraId="0487B523" w14:textId="7F28C127" w:rsidR="00BB7E84" w:rsidRPr="006B224A" w:rsidRDefault="00BB7E84" w:rsidP="009558E0">
      <w:pPr>
        <w:rPr>
          <w:lang w:val="bg-BG"/>
        </w:rPr>
      </w:pPr>
      <w:r w:rsidRPr="006B224A">
        <w:t xml:space="preserve">2. User </w:t>
      </w:r>
      <w:r w:rsidR="006B224A">
        <w:t>click on the no button.</w:t>
      </w:r>
      <w:r w:rsidRPr="006B224A">
        <w:rPr>
          <w:lang w:val="bg-BG"/>
        </w:rPr>
        <w:t> </w:t>
      </w:r>
    </w:p>
    <w:p w14:paraId="6D694A3A" w14:textId="27F920D9" w:rsidR="00BB7E84" w:rsidRPr="00961CF9" w:rsidRDefault="00961CF9" w:rsidP="00961CF9">
      <w:pPr>
        <w:contextualSpacing w:val="0"/>
        <w:rPr>
          <w:color w:val="auto"/>
          <w:lang w:val="bg-BG"/>
        </w:rPr>
      </w:pPr>
      <w:r>
        <w:rPr>
          <w:color w:val="auto"/>
        </w:rPr>
        <w:t xml:space="preserve">    2.1. </w:t>
      </w:r>
      <w:r w:rsidR="00050E75" w:rsidRPr="00961CF9">
        <w:rPr>
          <w:color w:val="auto"/>
        </w:rPr>
        <w:t>System resets all data and return</w:t>
      </w:r>
      <w:r w:rsidR="00F16AAA" w:rsidRPr="00961CF9">
        <w:rPr>
          <w:color w:val="auto"/>
        </w:rPr>
        <w:t>s to the application.</w:t>
      </w:r>
    </w:p>
    <w:p w14:paraId="1E435AC7" w14:textId="77777777" w:rsidR="00155320" w:rsidRPr="00155320" w:rsidRDefault="00155320" w:rsidP="009558E0">
      <w:pPr>
        <w:spacing w:after="160"/>
        <w:contextualSpacing w:val="0"/>
        <w:rPr>
          <w:color w:val="auto"/>
        </w:rPr>
      </w:pPr>
    </w:p>
    <w:p w14:paraId="33D3C8F5" w14:textId="77777777" w:rsidR="0006697F" w:rsidRPr="006D37AE" w:rsidRDefault="0006697F" w:rsidP="009558E0">
      <w:pPr>
        <w:spacing w:after="160"/>
        <w:contextualSpacing w:val="0"/>
        <w:rPr>
          <w:lang w:val="bg-BG"/>
        </w:rPr>
      </w:pPr>
    </w:p>
    <w:sectPr w:rsidR="0006697F" w:rsidRPr="006D37AE" w:rsidSect="00CB27A1">
      <w:headerReference w:type="default" r:id="rId10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A8BDC" w14:textId="77777777" w:rsidR="003412D7" w:rsidRDefault="003412D7" w:rsidP="00A91D75">
      <w:r>
        <w:separator/>
      </w:r>
    </w:p>
  </w:endnote>
  <w:endnote w:type="continuationSeparator" w:id="0">
    <w:p w14:paraId="2E05B7F1" w14:textId="77777777" w:rsidR="003412D7" w:rsidRDefault="003412D7" w:rsidP="00A91D75">
      <w:r>
        <w:continuationSeparator/>
      </w:r>
    </w:p>
  </w:endnote>
  <w:endnote w:type="continuationNotice" w:id="1">
    <w:p w14:paraId="243B5719" w14:textId="77777777" w:rsidR="003412D7" w:rsidRDefault="003412D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2A89D" w14:textId="77777777" w:rsidR="003412D7" w:rsidRDefault="003412D7" w:rsidP="00A91D75">
      <w:r>
        <w:separator/>
      </w:r>
    </w:p>
  </w:footnote>
  <w:footnote w:type="continuationSeparator" w:id="0">
    <w:p w14:paraId="38C3CCDC" w14:textId="77777777" w:rsidR="003412D7" w:rsidRDefault="003412D7" w:rsidP="00A91D75">
      <w:r>
        <w:continuationSeparator/>
      </w:r>
    </w:p>
  </w:footnote>
  <w:footnote w:type="continuationNotice" w:id="1">
    <w:p w14:paraId="1B5D0151" w14:textId="77777777" w:rsidR="003412D7" w:rsidRDefault="003412D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772"/>
      <w:gridCol w:w="2388"/>
      <w:gridCol w:w="2388"/>
      <w:gridCol w:w="3733"/>
    </w:tblGrid>
    <w:tr w:rsidR="007A7A9A" w14:paraId="03C912C9" w14:textId="77777777" w:rsidTr="00A7217A">
      <w:trPr>
        <w:trHeight w:val="1060"/>
      </w:trPr>
      <w:tc>
        <w:tcPr>
          <w:tcW w:w="5861" w:type="dxa"/>
        </w:tcPr>
        <w:p w14:paraId="31E17A1B" w14:textId="7930822B" w:rsidR="004C2798" w:rsidRDefault="001673FD" w:rsidP="00A7217A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54FE95B8" wp14:editId="45C2957A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79C4BB7F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5861" w:type="dxa"/>
        </w:tcPr>
        <w:p w14:paraId="321630FB" w14:textId="3FB2BC4A" w:rsidR="004C2798" w:rsidRDefault="004C2798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446A74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FFE531" w14:textId="157367DD" w:rsidR="004C2798" w:rsidRPr="00D476F7" w:rsidRDefault="004C2798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3F657D">
                                  <w:rPr>
                                    <w:noProof/>
                                    <w:color w:val="FFFFFF" w:themeColor="background1"/>
                                  </w:rPr>
                                  <w:t>3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446A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0;text-align:left;margin-left:237.45pt;margin-top:3.05pt;width:64.9pt;height:23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" filled="f" stroked="f" strokeweight=".5pt">
                    <v:textbox inset="0,0,0,0">
                      <w:txbxContent>
                        <w:p w14:paraId="7DFFE531" w14:textId="157367DD" w:rsidR="004C2798" w:rsidRPr="00D476F7" w:rsidRDefault="004C2798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3F657D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5861" w:type="dxa"/>
        </w:tcPr>
        <w:p w14:paraId="0B4020A7" w14:textId="5676B249" w:rsidR="004C2798" w:rsidRDefault="004C2798" w:rsidP="00A7217A">
          <w:pPr>
            <w:pStyle w:val="Header"/>
            <w:spacing w:after="0"/>
          </w:pPr>
        </w:p>
      </w:tc>
      <w:tc>
        <w:tcPr>
          <w:tcW w:w="6420" w:type="dxa"/>
        </w:tcPr>
        <w:p w14:paraId="6329484C" w14:textId="77777777" w:rsidR="004C2798" w:rsidRDefault="004C2798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69B162F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DF8DD" w14:textId="7B2441DC" w:rsidR="004C2798" w:rsidRPr="00D476F7" w:rsidRDefault="004C2798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3F657D">
                                  <w:rPr>
                                    <w:noProof/>
                                    <w:color w:val="FFFFFF" w:themeColor="background1"/>
                                  </w:rPr>
                                  <w:t>3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9B162F" id="Text Box 20" o:spid="_x0000_s1030" type="#_x0000_t202" style="position:absolute;left:0;text-align:left;margin-left:237.45pt;margin-top:3.05pt;width:64.9pt;height:23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Ab2dQIAAFo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" filled="f" stroked="f" strokeweight=".5pt">
                    <v:textbox inset="0,0,0,0">
                      <w:txbxContent>
                        <w:p w14:paraId="02ADF8DD" w14:textId="7B2441DC" w:rsidR="004C2798" w:rsidRPr="00D476F7" w:rsidRDefault="004C2798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3F657D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38DBE723" wp14:editId="44D8F227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7B270A" w14:textId="77777777" w:rsidR="004C2798" w:rsidRPr="008759A8" w:rsidRDefault="004C279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8DBE723" id="Rectangle: Single Corner Snipped 15" o:spid="_x0000_s1031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qgKG&#10;kM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D7B270A" w14:textId="77777777" w:rsidR="004C2798" w:rsidRPr="008759A8" w:rsidRDefault="004C279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B4607"/>
    <w:multiLevelType w:val="multilevel"/>
    <w:tmpl w:val="80BC27C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1" w15:restartNumberingAfterBreak="0">
    <w:nsid w:val="103C71DF"/>
    <w:multiLevelType w:val="multilevel"/>
    <w:tmpl w:val="81D6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367E4"/>
    <w:multiLevelType w:val="multilevel"/>
    <w:tmpl w:val="85F6D88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color w:val="262140" w:themeColor="text1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262140" w:themeColor="text1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0" w:hanging="2160"/>
      </w:pPr>
      <w:rPr>
        <w:rFonts w:hint="default"/>
      </w:rPr>
    </w:lvl>
  </w:abstractNum>
  <w:abstractNum w:abstractNumId="3" w15:restartNumberingAfterBreak="0">
    <w:nsid w:val="13D04A67"/>
    <w:multiLevelType w:val="hybridMultilevel"/>
    <w:tmpl w:val="D4183F0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02AF5"/>
    <w:multiLevelType w:val="multilevel"/>
    <w:tmpl w:val="49C8E5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5" w15:restartNumberingAfterBreak="0">
    <w:nsid w:val="1DAF0879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89061B"/>
    <w:multiLevelType w:val="multilevel"/>
    <w:tmpl w:val="D7546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-270"/>
        </w:tabs>
        <w:ind w:left="-270" w:hanging="360"/>
      </w:pPr>
      <w:rPr>
        <w:color w:val="262140" w:themeColor="text1"/>
      </w:rPr>
    </w:lvl>
    <w:lvl w:ilvl="2">
      <w:start w:val="3"/>
      <w:numFmt w:val="decimal"/>
      <w:lvlText w:val="%3"/>
      <w:lvlJc w:val="left"/>
      <w:pPr>
        <w:ind w:left="720" w:hanging="360"/>
      </w:pPr>
      <w:rPr>
        <w:rFonts w:hint="default"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1890"/>
        </w:tabs>
        <w:ind w:left="1890" w:hanging="360"/>
      </w:pPr>
    </w:lvl>
    <w:lvl w:ilvl="4" w:tentative="1">
      <w:start w:val="1"/>
      <w:numFmt w:val="decimal"/>
      <w:lvlText w:val="%5."/>
      <w:lvlJc w:val="left"/>
      <w:pPr>
        <w:tabs>
          <w:tab w:val="num" w:pos="2610"/>
        </w:tabs>
        <w:ind w:left="2610" w:hanging="360"/>
      </w:pPr>
    </w:lvl>
    <w:lvl w:ilvl="5" w:tentative="1">
      <w:start w:val="1"/>
      <w:numFmt w:val="decimal"/>
      <w:lvlText w:val="%6."/>
      <w:lvlJc w:val="left"/>
      <w:pPr>
        <w:tabs>
          <w:tab w:val="num" w:pos="3330"/>
        </w:tabs>
        <w:ind w:left="3330" w:hanging="360"/>
      </w:pPr>
    </w:lvl>
    <w:lvl w:ilvl="6" w:tentative="1">
      <w:start w:val="1"/>
      <w:numFmt w:val="decimal"/>
      <w:lvlText w:val="%7."/>
      <w:lvlJc w:val="left"/>
      <w:pPr>
        <w:tabs>
          <w:tab w:val="num" w:pos="4050"/>
        </w:tabs>
        <w:ind w:left="4050" w:hanging="360"/>
      </w:pPr>
    </w:lvl>
    <w:lvl w:ilvl="7" w:tentative="1">
      <w:start w:val="1"/>
      <w:numFmt w:val="decimal"/>
      <w:lvlText w:val="%8."/>
      <w:lvlJc w:val="left"/>
      <w:pPr>
        <w:tabs>
          <w:tab w:val="num" w:pos="4770"/>
        </w:tabs>
        <w:ind w:left="4770" w:hanging="360"/>
      </w:pPr>
    </w:lvl>
    <w:lvl w:ilvl="8" w:tentative="1">
      <w:start w:val="1"/>
      <w:numFmt w:val="decimal"/>
      <w:lvlText w:val="%9."/>
      <w:lvlJc w:val="left"/>
      <w:pPr>
        <w:tabs>
          <w:tab w:val="num" w:pos="5490"/>
        </w:tabs>
        <w:ind w:left="5490" w:hanging="360"/>
      </w:pPr>
    </w:lvl>
  </w:abstractNum>
  <w:abstractNum w:abstractNumId="7" w15:restartNumberingAfterBreak="0">
    <w:nsid w:val="223331E8"/>
    <w:multiLevelType w:val="multilevel"/>
    <w:tmpl w:val="7E04F7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945D87"/>
    <w:multiLevelType w:val="multilevel"/>
    <w:tmpl w:val="34C25772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87" w:hanging="2160"/>
      </w:pPr>
      <w:rPr>
        <w:rFonts w:hint="default"/>
      </w:rPr>
    </w:lvl>
  </w:abstractNum>
  <w:abstractNum w:abstractNumId="10" w15:restartNumberingAfterBreak="0">
    <w:nsid w:val="25950206"/>
    <w:multiLevelType w:val="hybridMultilevel"/>
    <w:tmpl w:val="67303DB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D69B5"/>
    <w:multiLevelType w:val="multilevel"/>
    <w:tmpl w:val="132A7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2638F"/>
    <w:multiLevelType w:val="multilevel"/>
    <w:tmpl w:val="4E1CF0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A17DC3"/>
    <w:multiLevelType w:val="multilevel"/>
    <w:tmpl w:val="FAF666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C67E4"/>
    <w:multiLevelType w:val="hybridMultilevel"/>
    <w:tmpl w:val="CC08E8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C7DFD"/>
    <w:multiLevelType w:val="multilevel"/>
    <w:tmpl w:val="4AA63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9E7C17"/>
    <w:multiLevelType w:val="multilevel"/>
    <w:tmpl w:val="88E0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114E48"/>
    <w:multiLevelType w:val="multilevel"/>
    <w:tmpl w:val="AD4A7A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945480E"/>
    <w:multiLevelType w:val="multilevel"/>
    <w:tmpl w:val="7D1C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FC0DF1"/>
    <w:multiLevelType w:val="hybridMultilevel"/>
    <w:tmpl w:val="21D2C3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262C5"/>
    <w:multiLevelType w:val="multilevel"/>
    <w:tmpl w:val="E4FAFE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592461"/>
    <w:multiLevelType w:val="multilevel"/>
    <w:tmpl w:val="CA82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B90302"/>
    <w:multiLevelType w:val="multilevel"/>
    <w:tmpl w:val="80BC27C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23" w15:restartNumberingAfterBreak="0">
    <w:nsid w:val="45C15335"/>
    <w:multiLevelType w:val="multilevel"/>
    <w:tmpl w:val="80BC27C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24" w15:restartNumberingAfterBreak="0">
    <w:nsid w:val="462541DB"/>
    <w:multiLevelType w:val="multilevel"/>
    <w:tmpl w:val="567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683D83"/>
    <w:multiLevelType w:val="multilevel"/>
    <w:tmpl w:val="F906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8D06BA"/>
    <w:multiLevelType w:val="multilevel"/>
    <w:tmpl w:val="5426C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B3222E"/>
    <w:multiLevelType w:val="multilevel"/>
    <w:tmpl w:val="42808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F50781"/>
    <w:multiLevelType w:val="multilevel"/>
    <w:tmpl w:val="3A6A54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4F787EE4"/>
    <w:multiLevelType w:val="multilevel"/>
    <w:tmpl w:val="21B0B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30" w15:restartNumberingAfterBreak="0">
    <w:nsid w:val="5B35578A"/>
    <w:multiLevelType w:val="multilevel"/>
    <w:tmpl w:val="80BC27C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31" w15:restartNumberingAfterBreak="0">
    <w:nsid w:val="5B824934"/>
    <w:multiLevelType w:val="hybridMultilevel"/>
    <w:tmpl w:val="98E8AB3C"/>
    <w:lvl w:ilvl="0" w:tplc="BFDE59A4">
      <w:start w:val="1"/>
      <w:numFmt w:val="decimal"/>
      <w:lvlText w:val="%1."/>
      <w:lvlJc w:val="left"/>
      <w:pPr>
        <w:ind w:left="720" w:hanging="360"/>
      </w:pPr>
      <w:rPr>
        <w:rFonts w:hint="default"/>
        <w:color w:val="262140" w:themeColor="text1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33" w15:restartNumberingAfterBreak="0">
    <w:nsid w:val="65776025"/>
    <w:multiLevelType w:val="multilevel"/>
    <w:tmpl w:val="8D7C3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316050"/>
    <w:multiLevelType w:val="hybridMultilevel"/>
    <w:tmpl w:val="EB1C356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A10977"/>
    <w:multiLevelType w:val="hybridMultilevel"/>
    <w:tmpl w:val="0824AEA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E128C"/>
    <w:multiLevelType w:val="multilevel"/>
    <w:tmpl w:val="79FAE43E"/>
    <w:lvl w:ilvl="0">
      <w:start w:val="2"/>
      <w:numFmt w:val="decimal"/>
      <w:lvlText w:val="%1."/>
      <w:lvlJc w:val="left"/>
      <w:pPr>
        <w:ind w:left="393" w:hanging="3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793C40E7"/>
    <w:multiLevelType w:val="multilevel"/>
    <w:tmpl w:val="6444E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562282"/>
    <w:multiLevelType w:val="multilevel"/>
    <w:tmpl w:val="80BC27C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num w:numId="1">
    <w:abstractNumId w:val="32"/>
  </w:num>
  <w:num w:numId="2">
    <w:abstractNumId w:val="8"/>
  </w:num>
  <w:num w:numId="3">
    <w:abstractNumId w:val="1"/>
  </w:num>
  <w:num w:numId="4">
    <w:abstractNumId w:val="14"/>
  </w:num>
  <w:num w:numId="5">
    <w:abstractNumId w:val="11"/>
  </w:num>
  <w:num w:numId="6">
    <w:abstractNumId w:val="15"/>
  </w:num>
  <w:num w:numId="7">
    <w:abstractNumId w:val="25"/>
  </w:num>
  <w:num w:numId="8">
    <w:abstractNumId w:val="16"/>
  </w:num>
  <w:num w:numId="9">
    <w:abstractNumId w:val="6"/>
  </w:num>
  <w:num w:numId="10">
    <w:abstractNumId w:val="26"/>
  </w:num>
  <w:num w:numId="11">
    <w:abstractNumId w:val="13"/>
  </w:num>
  <w:num w:numId="12">
    <w:abstractNumId w:val="33"/>
  </w:num>
  <w:num w:numId="13">
    <w:abstractNumId w:val="37"/>
  </w:num>
  <w:num w:numId="14">
    <w:abstractNumId w:val="12"/>
  </w:num>
  <w:num w:numId="15">
    <w:abstractNumId w:val="20"/>
  </w:num>
  <w:num w:numId="16">
    <w:abstractNumId w:val="7"/>
  </w:num>
  <w:num w:numId="17">
    <w:abstractNumId w:val="21"/>
  </w:num>
  <w:num w:numId="18">
    <w:abstractNumId w:val="18"/>
  </w:num>
  <w:num w:numId="19">
    <w:abstractNumId w:val="24"/>
  </w:num>
  <w:num w:numId="20">
    <w:abstractNumId w:val="27"/>
  </w:num>
  <w:num w:numId="21">
    <w:abstractNumId w:val="5"/>
  </w:num>
  <w:num w:numId="22">
    <w:abstractNumId w:val="34"/>
  </w:num>
  <w:num w:numId="23">
    <w:abstractNumId w:val="19"/>
  </w:num>
  <w:num w:numId="24">
    <w:abstractNumId w:val="0"/>
  </w:num>
  <w:num w:numId="25">
    <w:abstractNumId w:val="9"/>
  </w:num>
  <w:num w:numId="26">
    <w:abstractNumId w:val="17"/>
  </w:num>
  <w:num w:numId="27">
    <w:abstractNumId w:val="35"/>
  </w:num>
  <w:num w:numId="28">
    <w:abstractNumId w:val="3"/>
  </w:num>
  <w:num w:numId="29">
    <w:abstractNumId w:val="31"/>
  </w:num>
  <w:num w:numId="30">
    <w:abstractNumId w:val="4"/>
  </w:num>
  <w:num w:numId="31">
    <w:abstractNumId w:val="38"/>
  </w:num>
  <w:num w:numId="32">
    <w:abstractNumId w:val="28"/>
  </w:num>
  <w:num w:numId="33">
    <w:abstractNumId w:val="2"/>
  </w:num>
  <w:num w:numId="34">
    <w:abstractNumId w:val="23"/>
  </w:num>
  <w:num w:numId="35">
    <w:abstractNumId w:val="29"/>
  </w:num>
  <w:num w:numId="36">
    <w:abstractNumId w:val="30"/>
  </w:num>
  <w:num w:numId="37">
    <w:abstractNumId w:val="10"/>
  </w:num>
  <w:num w:numId="38">
    <w:abstractNumId w:val="36"/>
  </w:num>
  <w:num w:numId="39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2E"/>
    <w:rsid w:val="0002111D"/>
    <w:rsid w:val="00035FBD"/>
    <w:rsid w:val="00041CFC"/>
    <w:rsid w:val="00043F0E"/>
    <w:rsid w:val="00046419"/>
    <w:rsid w:val="0005062A"/>
    <w:rsid w:val="00050E75"/>
    <w:rsid w:val="00053DB9"/>
    <w:rsid w:val="0006697F"/>
    <w:rsid w:val="000905A4"/>
    <w:rsid w:val="0009081A"/>
    <w:rsid w:val="000B369D"/>
    <w:rsid w:val="000C4046"/>
    <w:rsid w:val="000D6127"/>
    <w:rsid w:val="000F48C3"/>
    <w:rsid w:val="000F5E3E"/>
    <w:rsid w:val="0010204D"/>
    <w:rsid w:val="001169E8"/>
    <w:rsid w:val="00136FE8"/>
    <w:rsid w:val="00141B81"/>
    <w:rsid w:val="00147916"/>
    <w:rsid w:val="00155320"/>
    <w:rsid w:val="001673FD"/>
    <w:rsid w:val="00184B35"/>
    <w:rsid w:val="001865F2"/>
    <w:rsid w:val="001873DE"/>
    <w:rsid w:val="0019735A"/>
    <w:rsid w:val="001C727D"/>
    <w:rsid w:val="001E0CBB"/>
    <w:rsid w:val="001E59F3"/>
    <w:rsid w:val="00203E2E"/>
    <w:rsid w:val="002063EE"/>
    <w:rsid w:val="00214A93"/>
    <w:rsid w:val="002266E4"/>
    <w:rsid w:val="00226FF2"/>
    <w:rsid w:val="0025466A"/>
    <w:rsid w:val="0026605B"/>
    <w:rsid w:val="002747CB"/>
    <w:rsid w:val="002758D9"/>
    <w:rsid w:val="00280DF1"/>
    <w:rsid w:val="0028653B"/>
    <w:rsid w:val="00291751"/>
    <w:rsid w:val="002D48F9"/>
    <w:rsid w:val="002F4451"/>
    <w:rsid w:val="002F58FF"/>
    <w:rsid w:val="00300DEB"/>
    <w:rsid w:val="00320048"/>
    <w:rsid w:val="003412D7"/>
    <w:rsid w:val="00342438"/>
    <w:rsid w:val="0034498F"/>
    <w:rsid w:val="003604F1"/>
    <w:rsid w:val="00375A6C"/>
    <w:rsid w:val="00383809"/>
    <w:rsid w:val="003B3D1E"/>
    <w:rsid w:val="003D7229"/>
    <w:rsid w:val="003F429C"/>
    <w:rsid w:val="003F657D"/>
    <w:rsid w:val="00412FB1"/>
    <w:rsid w:val="00446B40"/>
    <w:rsid w:val="00457E14"/>
    <w:rsid w:val="004600FE"/>
    <w:rsid w:val="00465DD2"/>
    <w:rsid w:val="00472306"/>
    <w:rsid w:val="004747BD"/>
    <w:rsid w:val="0048102D"/>
    <w:rsid w:val="00481F13"/>
    <w:rsid w:val="004B514F"/>
    <w:rsid w:val="004B742C"/>
    <w:rsid w:val="004C145D"/>
    <w:rsid w:val="004C2798"/>
    <w:rsid w:val="004C317F"/>
    <w:rsid w:val="004D5F35"/>
    <w:rsid w:val="004E414F"/>
    <w:rsid w:val="00523CCD"/>
    <w:rsid w:val="00570600"/>
    <w:rsid w:val="00577305"/>
    <w:rsid w:val="00577D39"/>
    <w:rsid w:val="0058607F"/>
    <w:rsid w:val="005C0D31"/>
    <w:rsid w:val="005C2E0B"/>
    <w:rsid w:val="005C3E61"/>
    <w:rsid w:val="005F16C7"/>
    <w:rsid w:val="00640A0A"/>
    <w:rsid w:val="006458AA"/>
    <w:rsid w:val="0065737B"/>
    <w:rsid w:val="006654E1"/>
    <w:rsid w:val="00681B44"/>
    <w:rsid w:val="006901AD"/>
    <w:rsid w:val="006B224A"/>
    <w:rsid w:val="006D37AE"/>
    <w:rsid w:val="006D3C2F"/>
    <w:rsid w:val="006D6981"/>
    <w:rsid w:val="00711BF0"/>
    <w:rsid w:val="00756697"/>
    <w:rsid w:val="00760843"/>
    <w:rsid w:val="007648CA"/>
    <w:rsid w:val="00771FF7"/>
    <w:rsid w:val="00793AF6"/>
    <w:rsid w:val="007A454B"/>
    <w:rsid w:val="007A6D89"/>
    <w:rsid w:val="007A7A9A"/>
    <w:rsid w:val="007B0DFA"/>
    <w:rsid w:val="007D038B"/>
    <w:rsid w:val="007D2864"/>
    <w:rsid w:val="007E54BE"/>
    <w:rsid w:val="007E5E59"/>
    <w:rsid w:val="007E65D3"/>
    <w:rsid w:val="007F188D"/>
    <w:rsid w:val="00801247"/>
    <w:rsid w:val="008028C4"/>
    <w:rsid w:val="008047EE"/>
    <w:rsid w:val="00805085"/>
    <w:rsid w:val="0081088D"/>
    <w:rsid w:val="008146D5"/>
    <w:rsid w:val="0081567C"/>
    <w:rsid w:val="00823D33"/>
    <w:rsid w:val="00836508"/>
    <w:rsid w:val="008759A8"/>
    <w:rsid w:val="00883FDE"/>
    <w:rsid w:val="008A0587"/>
    <w:rsid w:val="008B46AB"/>
    <w:rsid w:val="008B68A6"/>
    <w:rsid w:val="008B7270"/>
    <w:rsid w:val="008C30F7"/>
    <w:rsid w:val="008D3B23"/>
    <w:rsid w:val="008E0BA7"/>
    <w:rsid w:val="008E628F"/>
    <w:rsid w:val="008E707B"/>
    <w:rsid w:val="00900B9E"/>
    <w:rsid w:val="00901E0D"/>
    <w:rsid w:val="00902C0B"/>
    <w:rsid w:val="009210A6"/>
    <w:rsid w:val="00923305"/>
    <w:rsid w:val="00924378"/>
    <w:rsid w:val="009255BD"/>
    <w:rsid w:val="009264AC"/>
    <w:rsid w:val="00940E39"/>
    <w:rsid w:val="0094135E"/>
    <w:rsid w:val="00944D7A"/>
    <w:rsid w:val="0095211D"/>
    <w:rsid w:val="009558E0"/>
    <w:rsid w:val="0096147C"/>
    <w:rsid w:val="00961CF9"/>
    <w:rsid w:val="0096493F"/>
    <w:rsid w:val="0097680B"/>
    <w:rsid w:val="0097777D"/>
    <w:rsid w:val="0099498F"/>
    <w:rsid w:val="009A0F76"/>
    <w:rsid w:val="009C637C"/>
    <w:rsid w:val="009E1AE0"/>
    <w:rsid w:val="009E2460"/>
    <w:rsid w:val="00A03BCD"/>
    <w:rsid w:val="00A1231D"/>
    <w:rsid w:val="00A27E19"/>
    <w:rsid w:val="00A35F59"/>
    <w:rsid w:val="00A40183"/>
    <w:rsid w:val="00A45140"/>
    <w:rsid w:val="00A6636E"/>
    <w:rsid w:val="00A7217A"/>
    <w:rsid w:val="00A83F0A"/>
    <w:rsid w:val="00A86068"/>
    <w:rsid w:val="00A91D75"/>
    <w:rsid w:val="00A9503A"/>
    <w:rsid w:val="00A97CF9"/>
    <w:rsid w:val="00AC2A58"/>
    <w:rsid w:val="00AC343A"/>
    <w:rsid w:val="00AC638B"/>
    <w:rsid w:val="00B12B99"/>
    <w:rsid w:val="00B16B95"/>
    <w:rsid w:val="00B35831"/>
    <w:rsid w:val="00B464FD"/>
    <w:rsid w:val="00B5262F"/>
    <w:rsid w:val="00B617A7"/>
    <w:rsid w:val="00B767EE"/>
    <w:rsid w:val="00B80E8F"/>
    <w:rsid w:val="00B91AE9"/>
    <w:rsid w:val="00B9431E"/>
    <w:rsid w:val="00BA48FC"/>
    <w:rsid w:val="00BB1098"/>
    <w:rsid w:val="00BB37A3"/>
    <w:rsid w:val="00BB7E84"/>
    <w:rsid w:val="00BC1262"/>
    <w:rsid w:val="00BC75E0"/>
    <w:rsid w:val="00BD4E8D"/>
    <w:rsid w:val="00BE3536"/>
    <w:rsid w:val="00BE5606"/>
    <w:rsid w:val="00BE7E11"/>
    <w:rsid w:val="00C321A8"/>
    <w:rsid w:val="00C324B8"/>
    <w:rsid w:val="00C50FEA"/>
    <w:rsid w:val="00C5761E"/>
    <w:rsid w:val="00C6212A"/>
    <w:rsid w:val="00C6323A"/>
    <w:rsid w:val="00C708AB"/>
    <w:rsid w:val="00C814A7"/>
    <w:rsid w:val="00C82713"/>
    <w:rsid w:val="00C87193"/>
    <w:rsid w:val="00C91A0F"/>
    <w:rsid w:val="00C9423E"/>
    <w:rsid w:val="00CA49DE"/>
    <w:rsid w:val="00CB27A1"/>
    <w:rsid w:val="00CE4414"/>
    <w:rsid w:val="00D039BF"/>
    <w:rsid w:val="00D13E0B"/>
    <w:rsid w:val="00D1518E"/>
    <w:rsid w:val="00D151D6"/>
    <w:rsid w:val="00D1792E"/>
    <w:rsid w:val="00D3399F"/>
    <w:rsid w:val="00D347A3"/>
    <w:rsid w:val="00D476F7"/>
    <w:rsid w:val="00D50244"/>
    <w:rsid w:val="00D53CFA"/>
    <w:rsid w:val="00D5426F"/>
    <w:rsid w:val="00D55CBC"/>
    <w:rsid w:val="00D67743"/>
    <w:rsid w:val="00D8631A"/>
    <w:rsid w:val="00D87CD8"/>
    <w:rsid w:val="00D94D51"/>
    <w:rsid w:val="00DA52DD"/>
    <w:rsid w:val="00DA53F7"/>
    <w:rsid w:val="00DA7E6E"/>
    <w:rsid w:val="00DC16F1"/>
    <w:rsid w:val="00DE4F46"/>
    <w:rsid w:val="00DF1CFA"/>
    <w:rsid w:val="00DF1F90"/>
    <w:rsid w:val="00E12C2E"/>
    <w:rsid w:val="00E17A72"/>
    <w:rsid w:val="00E21EB9"/>
    <w:rsid w:val="00E270DC"/>
    <w:rsid w:val="00E433C7"/>
    <w:rsid w:val="00E523C3"/>
    <w:rsid w:val="00E5388E"/>
    <w:rsid w:val="00E6016B"/>
    <w:rsid w:val="00E83E24"/>
    <w:rsid w:val="00E91D55"/>
    <w:rsid w:val="00E94B95"/>
    <w:rsid w:val="00EA016D"/>
    <w:rsid w:val="00EA5163"/>
    <w:rsid w:val="00EB2868"/>
    <w:rsid w:val="00EB42FA"/>
    <w:rsid w:val="00EB6D62"/>
    <w:rsid w:val="00EC4947"/>
    <w:rsid w:val="00EC6F93"/>
    <w:rsid w:val="00EC7F65"/>
    <w:rsid w:val="00ED6905"/>
    <w:rsid w:val="00EE5792"/>
    <w:rsid w:val="00EE7EE0"/>
    <w:rsid w:val="00EF64C7"/>
    <w:rsid w:val="00F0428C"/>
    <w:rsid w:val="00F12BE5"/>
    <w:rsid w:val="00F16AAA"/>
    <w:rsid w:val="00F257EC"/>
    <w:rsid w:val="00F3644E"/>
    <w:rsid w:val="00F376D9"/>
    <w:rsid w:val="00F644B9"/>
    <w:rsid w:val="00F808B8"/>
    <w:rsid w:val="00F83266"/>
    <w:rsid w:val="00F8534D"/>
    <w:rsid w:val="00F95D62"/>
    <w:rsid w:val="00FB09DB"/>
    <w:rsid w:val="00FB76E5"/>
    <w:rsid w:val="00FD41F0"/>
    <w:rsid w:val="00FE0D74"/>
    <w:rsid w:val="00FE3D2C"/>
    <w:rsid w:val="00FE5050"/>
    <w:rsid w:val="00FF3133"/>
    <w:rsid w:val="00FF5260"/>
    <w:rsid w:val="00FF6164"/>
    <w:rsid w:val="317648D1"/>
    <w:rsid w:val="45508CB3"/>
    <w:rsid w:val="5E49EA98"/>
    <w:rsid w:val="6125D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3862285D"/>
  <w15:docId w15:val="{9E2991B1-C756-4D02-809E-1461BEEA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semiHidden="1" w:uiPriority="7" w:unhideWhenUsed="1" w:qFormat="1"/>
    <w:lsdException w:name="heading 3" w:semiHidden="1" w:uiPriority="7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0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1" w:qFormat="1"/>
    <w:lsdException w:name="Closing" w:semiHidden="1" w:unhideWhenUsed="1" w:qFormat="1"/>
    <w:lsdException w:name="Signature" w:semiHidden="1" w:uiPriority="8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3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901E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14791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CBD1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11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1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Bullet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customStyle="1" w:styleId="normaltextrun">
    <w:name w:val="normaltextrun"/>
    <w:basedOn w:val="DefaultParagraphFont"/>
    <w:rsid w:val="000C4046"/>
  </w:style>
  <w:style w:type="character" w:customStyle="1" w:styleId="eop">
    <w:name w:val="eop"/>
    <w:basedOn w:val="DefaultParagraphFont"/>
    <w:rsid w:val="000C4046"/>
  </w:style>
  <w:style w:type="character" w:customStyle="1" w:styleId="spellingerror">
    <w:name w:val="spellingerror"/>
    <w:basedOn w:val="DefaultParagraphFont"/>
    <w:rsid w:val="000C4046"/>
  </w:style>
  <w:style w:type="paragraph" w:customStyle="1" w:styleId="paragraph">
    <w:name w:val="paragraph"/>
    <w:basedOn w:val="Normal"/>
    <w:rsid w:val="00B617A7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1E0D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7"/>
    <w:rsid w:val="00901E0D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25466A"/>
    <w:pPr>
      <w:spacing w:after="160" w:line="259" w:lineRule="auto"/>
      <w:ind w:left="720"/>
    </w:pPr>
    <w:rPr>
      <w:color w:val="4E4484" w:themeColor="text1" w:themeTint="BF"/>
      <w:szCs w:val="22"/>
      <w:lang w:eastAsia="en-US"/>
    </w:rPr>
  </w:style>
  <w:style w:type="table" w:styleId="GridTable4-Accent3">
    <w:name w:val="Grid Table 4 Accent 3"/>
    <w:basedOn w:val="TableNormal"/>
    <w:uiPriority w:val="49"/>
    <w:rsid w:val="00D151D6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7E5A4" w:themeColor="accent3" w:themeTint="99"/>
        <w:left w:val="single" w:sz="4" w:space="0" w:color="F7E5A4" w:themeColor="accent3" w:themeTint="99"/>
        <w:bottom w:val="single" w:sz="4" w:space="0" w:color="F7E5A4" w:themeColor="accent3" w:themeTint="99"/>
        <w:right w:val="single" w:sz="4" w:space="0" w:color="F7E5A4" w:themeColor="accent3" w:themeTint="99"/>
        <w:insideH w:val="single" w:sz="4" w:space="0" w:color="F7E5A4" w:themeColor="accent3" w:themeTint="99"/>
        <w:insideV w:val="single" w:sz="4" w:space="0" w:color="F7E5A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3"/>
          <w:left w:val="single" w:sz="4" w:space="0" w:color="F3D569" w:themeColor="accent3"/>
          <w:bottom w:val="single" w:sz="4" w:space="0" w:color="F3D569" w:themeColor="accent3"/>
          <w:right w:val="single" w:sz="4" w:space="0" w:color="F3D569" w:themeColor="accent3"/>
          <w:insideH w:val="nil"/>
          <w:insideV w:val="nil"/>
        </w:tcBorders>
        <w:shd w:val="clear" w:color="auto" w:fill="F3D569" w:themeFill="accent3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3" w:themeFillTint="33"/>
      </w:tcPr>
    </w:tblStylePr>
    <w:tblStylePr w:type="band1Horz">
      <w:tblPr/>
      <w:tcPr>
        <w:shd w:val="clear" w:color="auto" w:fill="FCF6E0" w:themeFill="accent3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7"/>
    <w:rsid w:val="00147916"/>
    <w:rPr>
      <w:rFonts w:asciiTheme="majorHAnsi" w:eastAsiaTheme="majorEastAsia" w:hAnsiTheme="majorHAnsi" w:cstheme="majorBidi"/>
      <w:color w:val="ECBD17" w:themeColor="accent1" w:themeShade="BF"/>
      <w:sz w:val="24"/>
    </w:rPr>
  </w:style>
  <w:style w:type="table" w:styleId="TableGridLight">
    <w:name w:val="Grid Table Light"/>
    <w:basedOn w:val="TableNormal"/>
    <w:uiPriority w:val="40"/>
    <w:rsid w:val="00577D39"/>
    <w:pPr>
      <w:spacing w:after="0" w:line="240" w:lineRule="auto"/>
    </w:pPr>
    <w:rPr>
      <w:color w:val="auto"/>
      <w:sz w:val="22"/>
      <w:szCs w:val="22"/>
      <w:lang w:eastAsia="en-US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BA48FC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6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D56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3D56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3D569" w:themeFill="accent1"/>
      </w:tcPr>
    </w:tblStylePr>
    <w:tblStylePr w:type="band1Vert">
      <w:tblPr/>
      <w:tcPr>
        <w:shd w:val="clear" w:color="auto" w:fill="FAEEC2" w:themeFill="accent1" w:themeFillTint="66"/>
      </w:tcPr>
    </w:tblStylePr>
    <w:tblStylePr w:type="band1Horz">
      <w:tblPr/>
      <w:tcPr>
        <w:shd w:val="clear" w:color="auto" w:fill="FAEEC2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7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zalin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129</TotalTime>
  <Pages>9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Rozalina</dc:creator>
  <cp:keywords/>
  <cp:lastModifiedBy>Sharma,Nidhi N.</cp:lastModifiedBy>
  <cp:revision>183</cp:revision>
  <dcterms:created xsi:type="dcterms:W3CDTF">2019-09-15T13:58:00Z</dcterms:created>
  <dcterms:modified xsi:type="dcterms:W3CDTF">2020-01-19T14:14:00Z</dcterms:modified>
  <cp:contentStatus/>
  <cp:version/>
</cp:coreProperties>
</file>