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margin" w:tblpY="11401"/>
        <w:tblW w:w="9618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330"/>
        <w:gridCol w:w="2421"/>
        <w:gridCol w:w="2867"/>
      </w:tblGrid>
      <w:tr w:rsidR="008254F1" w14:paraId="38207FB7" w14:textId="77777777" w:rsidTr="00AF20E7">
        <w:trPr>
          <w:trHeight w:val="323"/>
        </w:trPr>
        <w:tc>
          <w:tcPr>
            <w:tcW w:w="3434" w:type="dxa"/>
          </w:tcPr>
          <w:p w14:paraId="21B2D7BC" w14:textId="77777777" w:rsidR="008254F1" w:rsidRDefault="008254F1" w:rsidP="008254F1">
            <w:r>
              <w:rPr>
                <w:noProof/>
                <w:lang w:eastAsia="en-US"/>
              </w:rPr>
              <mc:AlternateContent>
                <mc:Choice Requires="wps">
                  <w:drawing>
                    <wp:inline distT="0" distB="0" distL="0" distR="0" wp14:anchorId="4BC26395" wp14:editId="7B732976">
                      <wp:extent cx="2112135" cy="309093"/>
                      <wp:effectExtent l="0" t="0" r="0" b="1524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2135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A6155A" w14:textId="77777777" w:rsidR="008254F1" w:rsidRPr="00A91D75" w:rsidRDefault="008254F1" w:rsidP="008254F1">
                                  <w:pPr>
                                    <w:pStyle w:val="Subtitle"/>
                                  </w:pPr>
                                  <w:bookmarkStart w:id="0" w:name="_Toc501102093"/>
                                  <w:r>
                                    <w:t>Project</w:t>
                                  </w:r>
                                  <w:r w:rsidRPr="00A91D75">
                                    <w:t xml:space="preserve"> </w:t>
                                  </w:r>
                                  <w:bookmarkEnd w:id="0"/>
                                  <w:r>
                                    <w:t>Team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BC2639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26" type="#_x0000_t202" style="width:166.3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" filled="f" stroked="f" strokeweight=".5pt">
                      <v:textbox inset=",,,0">
                        <w:txbxContent>
                          <w:p w14:paraId="71A6155A" w14:textId="77777777" w:rsidR="008254F1" w:rsidRPr="00A91D75" w:rsidRDefault="008254F1" w:rsidP="008254F1">
                            <w:pPr>
                              <w:pStyle w:val="Subtitle"/>
                            </w:pPr>
                            <w:bookmarkStart w:id="1" w:name="_Toc501102093"/>
                            <w:r>
                              <w:t>Project</w:t>
                            </w:r>
                            <w:r w:rsidRPr="00A91D75">
                              <w:t xml:space="preserve"> </w:t>
                            </w:r>
                            <w:bookmarkEnd w:id="1"/>
                            <w:r>
                              <w:t>Team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831" w:type="dxa"/>
            <w:vAlign w:val="bottom"/>
          </w:tcPr>
          <w:p w14:paraId="650B0629" w14:textId="77777777" w:rsidR="008254F1" w:rsidRDefault="008254F1" w:rsidP="008254F1"/>
        </w:tc>
        <w:tc>
          <w:tcPr>
            <w:tcW w:w="3353" w:type="dxa"/>
            <w:vAlign w:val="bottom"/>
          </w:tcPr>
          <w:p w14:paraId="72F83BF1" w14:textId="77777777" w:rsidR="008254F1" w:rsidRDefault="008254F1" w:rsidP="008254F1">
            <w:pPr>
              <w:jc w:val="right"/>
            </w:pPr>
          </w:p>
        </w:tc>
      </w:tr>
      <w:tr w:rsidR="008254F1" w14:paraId="1E22CD44" w14:textId="77777777" w:rsidTr="00AF20E7">
        <w:trPr>
          <w:trHeight w:val="1083"/>
        </w:trPr>
        <w:tc>
          <w:tcPr>
            <w:tcW w:w="3434" w:type="dxa"/>
          </w:tcPr>
          <w:p w14:paraId="51D0705D" w14:textId="77777777" w:rsidR="008254F1" w:rsidRDefault="008254F1" w:rsidP="008254F1">
            <w:pPr>
              <w:rPr>
                <w:noProof/>
              </w:rPr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inline distT="0" distB="0" distL="0" distR="0" wp14:anchorId="0C0A8802" wp14:editId="0B107D30">
                      <wp:extent cx="2749550" cy="135255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49550" cy="1352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B8E13DC" w14:textId="77777777" w:rsidR="008254F1" w:rsidRPr="007E65D3" w:rsidRDefault="008254F1" w:rsidP="008254F1">
                                  <w:pPr>
                                    <w:rPr>
                                      <w:sz w:val="20"/>
                                    </w:rPr>
                                  </w:pPr>
                                  <w:proofErr w:type="spellStart"/>
                                  <w:r w:rsidRPr="007E65D3">
                                    <w:rPr>
                                      <w:sz w:val="20"/>
                                    </w:rPr>
                                    <w:t>Rozalina</w:t>
                                  </w:r>
                                  <w:proofErr w:type="spellEnd"/>
                                  <w:r w:rsidRPr="007E65D3"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E65D3">
                                    <w:rPr>
                                      <w:sz w:val="20"/>
                                    </w:rPr>
                                    <w:t>Miladinova</w:t>
                                  </w:r>
                                  <w:proofErr w:type="spellEnd"/>
                                  <w:r w:rsidRPr="007E65D3">
                                    <w:rPr>
                                      <w:sz w:val="20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</w:t>
                                  </w:r>
                                  <w:r w:rsidRPr="007E65D3">
                                    <w:rPr>
                                      <w:sz w:val="20"/>
                                    </w:rPr>
                                    <w:t>3285588</w:t>
                                  </w:r>
                                </w:p>
                                <w:p w14:paraId="649CA3A1" w14:textId="77777777" w:rsidR="008254F1" w:rsidRPr="007E65D3" w:rsidRDefault="008254F1" w:rsidP="008254F1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7E65D3">
                                    <w:rPr>
                                      <w:sz w:val="20"/>
                                    </w:rPr>
                                    <w:t xml:space="preserve">Aleksandar </w:t>
                                  </w:r>
                                  <w:proofErr w:type="spellStart"/>
                                  <w:r w:rsidRPr="007E65D3">
                                    <w:rPr>
                                      <w:sz w:val="20"/>
                                    </w:rPr>
                                    <w:t>Georgiev</w:t>
                                  </w:r>
                                  <w:proofErr w:type="spellEnd"/>
                                  <w:r w:rsidRPr="007E65D3"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</w:t>
                                  </w:r>
                                  <w:r w:rsidRPr="007E65D3">
                                    <w:rPr>
                                      <w:sz w:val="20"/>
                                    </w:rPr>
                                    <w:t>3229742</w:t>
                                  </w:r>
                                </w:p>
                                <w:p w14:paraId="683E46FB" w14:textId="77777777" w:rsidR="008254F1" w:rsidRPr="007E65D3" w:rsidRDefault="008254F1" w:rsidP="008254F1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7E65D3">
                                    <w:rPr>
                                      <w:sz w:val="20"/>
                                    </w:rPr>
                                    <w:t xml:space="preserve">Nidhi Sharma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             </w:t>
                                  </w:r>
                                  <w:r w:rsidRPr="007E65D3">
                                    <w:rPr>
                                      <w:sz w:val="20"/>
                                    </w:rPr>
                                    <w:t>3233006</w:t>
                                  </w:r>
                                </w:p>
                                <w:p w14:paraId="3835EFD0" w14:textId="77777777" w:rsidR="008254F1" w:rsidRPr="007E65D3" w:rsidRDefault="008254F1" w:rsidP="008254F1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7E65D3">
                                    <w:rPr>
                                      <w:sz w:val="20"/>
                                    </w:rPr>
                                    <w:t xml:space="preserve">Nguyen Bao Quoc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     </w:t>
                                  </w:r>
                                  <w:r w:rsidRPr="007E65D3">
                                    <w:rPr>
                                      <w:sz w:val="20"/>
                                    </w:rPr>
                                    <w:t>3477347</w:t>
                                  </w:r>
                                </w:p>
                                <w:p w14:paraId="083DD63B" w14:textId="77777777" w:rsidR="008254F1" w:rsidRPr="00EB2200" w:rsidRDefault="008254F1" w:rsidP="008254F1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EB2200">
                                    <w:rPr>
                                      <w:sz w:val="20"/>
                                    </w:rPr>
                                    <w:t xml:space="preserve">Fares </w:t>
                                  </w:r>
                                  <w:proofErr w:type="spellStart"/>
                                  <w:r w:rsidRPr="00EB2200">
                                    <w:rPr>
                                      <w:sz w:val="20"/>
                                    </w:rPr>
                                    <w:t>Alsalama</w:t>
                                  </w:r>
                                  <w:proofErr w:type="spellEnd"/>
                                  <w:r w:rsidRPr="00EB2200"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          </w:t>
                                  </w:r>
                                  <w:r w:rsidRPr="00EB2200">
                                    <w:rPr>
                                      <w:sz w:val="20"/>
                                    </w:rPr>
                                    <w:t>3396029</w:t>
                                  </w:r>
                                </w:p>
                                <w:p w14:paraId="47505CD7" w14:textId="77777777" w:rsidR="008254F1" w:rsidRPr="00A91D75" w:rsidRDefault="008254F1" w:rsidP="008254F1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0A8802" id="Text Box 7" o:spid="_x0000_s1027" type="#_x0000_t202" style="width:216.5pt;height:10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" filled="f" stroked="f" strokeweight=".5pt">
                      <v:textbox>
                        <w:txbxContent>
                          <w:p w14:paraId="0B8E13DC" w14:textId="77777777" w:rsidR="008254F1" w:rsidRPr="007E65D3" w:rsidRDefault="008254F1" w:rsidP="008254F1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7E65D3">
                              <w:rPr>
                                <w:sz w:val="20"/>
                              </w:rPr>
                              <w:t>Rozalina</w:t>
                            </w:r>
                            <w:proofErr w:type="spellEnd"/>
                            <w:r w:rsidRPr="007E65D3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E65D3">
                              <w:rPr>
                                <w:sz w:val="20"/>
                              </w:rPr>
                              <w:t>Miladinova</w:t>
                            </w:r>
                            <w:proofErr w:type="spellEnd"/>
                            <w:r w:rsidRPr="007E65D3">
                              <w:rPr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</w:rPr>
                              <w:t xml:space="preserve">    </w:t>
                            </w:r>
                            <w:r w:rsidRPr="007E65D3">
                              <w:rPr>
                                <w:sz w:val="20"/>
                              </w:rPr>
                              <w:t>3285588</w:t>
                            </w:r>
                          </w:p>
                          <w:p w14:paraId="649CA3A1" w14:textId="77777777" w:rsidR="008254F1" w:rsidRPr="007E65D3" w:rsidRDefault="008254F1" w:rsidP="008254F1">
                            <w:pPr>
                              <w:rPr>
                                <w:sz w:val="20"/>
                              </w:rPr>
                            </w:pPr>
                            <w:r w:rsidRPr="007E65D3">
                              <w:rPr>
                                <w:sz w:val="20"/>
                              </w:rPr>
                              <w:t xml:space="preserve">Aleksandar </w:t>
                            </w:r>
                            <w:proofErr w:type="spellStart"/>
                            <w:r w:rsidRPr="007E65D3">
                              <w:rPr>
                                <w:sz w:val="20"/>
                              </w:rPr>
                              <w:t>Georgiev</w:t>
                            </w:r>
                            <w:proofErr w:type="spellEnd"/>
                            <w:r w:rsidRPr="007E65D3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 xml:space="preserve">    </w:t>
                            </w:r>
                            <w:r w:rsidRPr="007E65D3">
                              <w:rPr>
                                <w:sz w:val="20"/>
                              </w:rPr>
                              <w:t>3229742</w:t>
                            </w:r>
                          </w:p>
                          <w:p w14:paraId="683E46FB" w14:textId="77777777" w:rsidR="008254F1" w:rsidRPr="007E65D3" w:rsidRDefault="008254F1" w:rsidP="008254F1">
                            <w:pPr>
                              <w:rPr>
                                <w:sz w:val="20"/>
                              </w:rPr>
                            </w:pPr>
                            <w:r w:rsidRPr="007E65D3">
                              <w:rPr>
                                <w:sz w:val="20"/>
                              </w:rPr>
                              <w:t xml:space="preserve">Nidhi Sharma </w:t>
                            </w:r>
                            <w:r>
                              <w:rPr>
                                <w:sz w:val="20"/>
                              </w:rPr>
                              <w:t xml:space="preserve">                 </w:t>
                            </w:r>
                            <w:r w:rsidRPr="007E65D3">
                              <w:rPr>
                                <w:sz w:val="20"/>
                              </w:rPr>
                              <w:t>3233006</w:t>
                            </w:r>
                          </w:p>
                          <w:p w14:paraId="3835EFD0" w14:textId="77777777" w:rsidR="008254F1" w:rsidRPr="007E65D3" w:rsidRDefault="008254F1" w:rsidP="008254F1">
                            <w:pPr>
                              <w:rPr>
                                <w:sz w:val="20"/>
                              </w:rPr>
                            </w:pPr>
                            <w:r w:rsidRPr="007E65D3">
                              <w:rPr>
                                <w:sz w:val="20"/>
                              </w:rPr>
                              <w:t xml:space="preserve">Nguyen Bao Quoc </w:t>
                            </w:r>
                            <w:r>
                              <w:rPr>
                                <w:sz w:val="20"/>
                              </w:rPr>
                              <w:t xml:space="preserve">         </w:t>
                            </w:r>
                            <w:r w:rsidRPr="007E65D3">
                              <w:rPr>
                                <w:sz w:val="20"/>
                              </w:rPr>
                              <w:t>3477347</w:t>
                            </w:r>
                          </w:p>
                          <w:p w14:paraId="083DD63B" w14:textId="77777777" w:rsidR="008254F1" w:rsidRPr="00EB2200" w:rsidRDefault="008254F1" w:rsidP="008254F1">
                            <w:pPr>
                              <w:rPr>
                                <w:sz w:val="20"/>
                              </w:rPr>
                            </w:pPr>
                            <w:r w:rsidRPr="00EB2200">
                              <w:rPr>
                                <w:sz w:val="20"/>
                              </w:rPr>
                              <w:t xml:space="preserve">Fares </w:t>
                            </w:r>
                            <w:proofErr w:type="spellStart"/>
                            <w:r w:rsidRPr="00EB2200">
                              <w:rPr>
                                <w:sz w:val="20"/>
                              </w:rPr>
                              <w:t>Alsalama</w:t>
                            </w:r>
                            <w:proofErr w:type="spellEnd"/>
                            <w:r w:rsidRPr="00EB2200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 xml:space="preserve">             </w:t>
                            </w:r>
                            <w:r w:rsidRPr="00EB2200">
                              <w:rPr>
                                <w:sz w:val="20"/>
                              </w:rPr>
                              <w:t>3396029</w:t>
                            </w:r>
                          </w:p>
                          <w:p w14:paraId="47505CD7" w14:textId="77777777" w:rsidR="008254F1" w:rsidRPr="00A91D75" w:rsidRDefault="008254F1" w:rsidP="008254F1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831" w:type="dxa"/>
            <w:vAlign w:val="bottom"/>
          </w:tcPr>
          <w:p w14:paraId="4473744E" w14:textId="77777777" w:rsidR="008254F1" w:rsidRDefault="008254F1" w:rsidP="008254F1">
            <w:pPr>
              <w:rPr>
                <w:noProof/>
              </w:rPr>
            </w:pPr>
          </w:p>
        </w:tc>
        <w:tc>
          <w:tcPr>
            <w:tcW w:w="3353" w:type="dxa"/>
            <w:vAlign w:val="bottom"/>
          </w:tcPr>
          <w:p w14:paraId="1C41A9FB" w14:textId="77777777" w:rsidR="008254F1" w:rsidRPr="00D967AC" w:rsidRDefault="008254F1" w:rsidP="008254F1">
            <w:pPr>
              <w:jc w:val="right"/>
              <w:rPr>
                <w:noProof/>
              </w:rPr>
            </w:pPr>
          </w:p>
        </w:tc>
      </w:tr>
    </w:tbl>
    <w:p w14:paraId="38295D54" w14:textId="77777777" w:rsidR="008254F1" w:rsidRDefault="008254F1" w:rsidP="008254F1">
      <w:r>
        <w:rPr>
          <w:noProof/>
          <w:lang w:eastAsia="en-US"/>
        </w:rPr>
        <mc:AlternateContent>
          <mc:Choice Requires="wps">
            <w:drawing>
              <wp:anchor distT="228600" distB="228600" distL="228600" distR="228600" simplePos="0" relativeHeight="251662336" behindDoc="1" locked="0" layoutInCell="1" allowOverlap="1" wp14:anchorId="129F405B" wp14:editId="02749317">
                <wp:simplePos x="0" y="0"/>
                <wp:positionH relativeFrom="margin">
                  <wp:posOffset>-521970</wp:posOffset>
                </wp:positionH>
                <wp:positionV relativeFrom="margin">
                  <wp:posOffset>5949950</wp:posOffset>
                </wp:positionV>
                <wp:extent cx="5422900" cy="1543050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0" cy="154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6BEEB" w14:textId="0994E9DC" w:rsidR="00674455" w:rsidRDefault="00674455" w:rsidP="008254F1">
                            <w:pPr>
                              <w:pStyle w:val="NoSpacing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  <w:t>Airport Baggage Simulator</w:t>
                            </w:r>
                          </w:p>
                          <w:p w14:paraId="710681EA" w14:textId="4BD9EC9A" w:rsidR="008254F1" w:rsidRPr="00D1792E" w:rsidRDefault="008254F1" w:rsidP="008254F1">
                            <w:pPr>
                              <w:pStyle w:val="NoSpacing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Design Document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F405B" id="Text Box 36" o:spid="_x0000_s1028" type="#_x0000_t202" style="position:absolute;margin-left:-41.1pt;margin-top:468.5pt;width:427pt;height:121.5pt;z-index:-251654144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" filled="f" stroked="f" strokeweight=".5pt">
                <v:textbox inset="14.4pt,14.4pt,14.4pt,14.4pt">
                  <w:txbxContent>
                    <w:p w14:paraId="0256BEEB" w14:textId="0994E9DC" w:rsidR="00674455" w:rsidRDefault="00674455" w:rsidP="008254F1">
                      <w:pPr>
                        <w:pStyle w:val="NoSpacing"/>
                        <w:rPr>
                          <w:rFonts w:asciiTheme="majorHAnsi" w:hAnsiTheme="majorHAnsi"/>
                          <w:b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44"/>
                          <w:szCs w:val="44"/>
                        </w:rPr>
                        <w:t>Airport Baggage Simulator</w:t>
                      </w:r>
                    </w:p>
                    <w:p w14:paraId="710681EA" w14:textId="4BD9EC9A" w:rsidR="008254F1" w:rsidRPr="00D1792E" w:rsidRDefault="008254F1" w:rsidP="008254F1">
                      <w:pPr>
                        <w:pStyle w:val="NoSpacing"/>
                        <w:rPr>
                          <w:rFonts w:asciiTheme="majorHAnsi" w:hAnsiTheme="majorHAnsi"/>
                          <w:b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44"/>
                          <w:szCs w:val="44"/>
                        </w:rPr>
                        <w:t xml:space="preserve">Design Document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t xml:space="preserve"> </w:t>
      </w:r>
      <w:r>
        <w:rPr>
          <w:noProof/>
          <w:lang w:eastAsia="en-US"/>
        </w:rPr>
        <w:drawing>
          <wp:anchor distT="0" distB="0" distL="114300" distR="114300" simplePos="0" relativeHeight="251661312" behindDoc="1" locked="0" layoutInCell="1" allowOverlap="1" wp14:anchorId="4D3B9D64" wp14:editId="0311DC7A">
            <wp:simplePos x="0" y="0"/>
            <wp:positionH relativeFrom="page">
              <wp:posOffset>-20955</wp:posOffset>
            </wp:positionH>
            <wp:positionV relativeFrom="paragraph">
              <wp:posOffset>1998980</wp:posOffset>
            </wp:positionV>
            <wp:extent cx="7044055" cy="3961765"/>
            <wp:effectExtent l="152400" t="152400" r="366395" b="3625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.jp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11000"/>
                              </a14:imgEffect>
                              <a14:imgEffect>
                                <a14:brightnessContrast bright="-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055" cy="3961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43E1F3" wp14:editId="4A4018DF">
                <wp:simplePos x="0" y="0"/>
                <wp:positionH relativeFrom="page">
                  <wp:align>left</wp:align>
                </wp:positionH>
                <wp:positionV relativeFrom="page">
                  <wp:posOffset>6019800</wp:posOffset>
                </wp:positionV>
                <wp:extent cx="4686935" cy="1570990"/>
                <wp:effectExtent l="0" t="0" r="0" b="0"/>
                <wp:wrapNone/>
                <wp:docPr id="4" name="Rectangle: Single Corner Snipped 4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86935" cy="1570990"/>
                        </a:xfrm>
                        <a:prstGeom prst="snip1Rect">
                          <a:avLst>
                            <a:gd name="adj" fmla="val 47819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4A735" id="Rectangle: Single Corner Snipped 4" o:spid="_x0000_s1026" alt="colored rectangle" style="position:absolute;margin-left:0;margin-top:474pt;width:369.05pt;height:123.7pt;flip:y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coordsize="468693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" path="m,l3935703,r751232,751232l4686935,1570990,,1570990,,xe" fillcolor="#3a3363 [3215]" stroked="f">
                <v:path arrowok="t" o:connecttype="custom" o:connectlocs="0,0;3935703,0;4686935,751232;4686935,1570990;0,1570990;0,0" o:connectangles="0,0,0,0,0,0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806FB94" wp14:editId="5EEE2B10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54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820CA" id="Rectangle 2" o:spid="_x0000_s1026" alt="colored rectangle" style="position:absolute;margin-left:-57.6pt;margin-top:49.7pt;width:454.3pt;height:327.5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" fillcolor="#f3d569 [3204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page" w:tblpX="4561" w:tblpY="104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8254F1" w14:paraId="3FF87FC6" w14:textId="77777777" w:rsidTr="00AF20E7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EE3F20" w14:textId="77777777" w:rsidR="008254F1" w:rsidRPr="001E59F3" w:rsidRDefault="008254F1" w:rsidP="008254F1">
            <w:pPr>
              <w:pStyle w:val="Title"/>
              <w:framePr w:hSpace="0" w:wrap="auto" w:vAnchor="margin" w:xAlign="left" w:yAlign="inline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-21469698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B4A9DE8" w14:textId="77777777" w:rsidR="008254F1" w:rsidRDefault="008254F1" w:rsidP="008254F1">
          <w:pPr>
            <w:pStyle w:val="TOCHeading"/>
          </w:pPr>
          <w:r>
            <w:t>Contents</w:t>
          </w:r>
        </w:p>
        <w:p w14:paraId="7909F7D2" w14:textId="09DABD1E" w:rsidR="006163FA" w:rsidRDefault="008254F1">
          <w:pPr>
            <w:pStyle w:val="TOC2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r>
            <w:rPr>
              <w:kern w:val="20"/>
            </w:rPr>
            <w:fldChar w:fldCharType="begin"/>
          </w:r>
          <w:r>
            <w:instrText xml:space="preserve"> TOC \o "1-3" \h \z \u </w:instrText>
          </w:r>
          <w:r>
            <w:rPr>
              <w:kern w:val="20"/>
            </w:rPr>
            <w:fldChar w:fldCharType="separate"/>
          </w:r>
          <w:hyperlink w:anchor="_Toc29652185" w:history="1">
            <w:r w:rsidR="006163FA" w:rsidRPr="008B4C12">
              <w:rPr>
                <w:rStyle w:val="Hyperlink"/>
                <w:noProof/>
              </w:rPr>
              <w:t>Introduction</w:t>
            </w:r>
            <w:r w:rsidR="006163FA">
              <w:rPr>
                <w:noProof/>
                <w:webHidden/>
              </w:rPr>
              <w:tab/>
            </w:r>
            <w:r w:rsidR="006163FA">
              <w:rPr>
                <w:noProof/>
                <w:webHidden/>
              </w:rPr>
              <w:fldChar w:fldCharType="begin"/>
            </w:r>
            <w:r w:rsidR="006163FA">
              <w:rPr>
                <w:noProof/>
                <w:webHidden/>
              </w:rPr>
              <w:instrText xml:space="preserve"> PAGEREF _Toc29652185 \h </w:instrText>
            </w:r>
            <w:r w:rsidR="006163FA">
              <w:rPr>
                <w:noProof/>
                <w:webHidden/>
              </w:rPr>
            </w:r>
            <w:r w:rsidR="006163FA">
              <w:rPr>
                <w:noProof/>
                <w:webHidden/>
              </w:rPr>
              <w:fldChar w:fldCharType="separate"/>
            </w:r>
            <w:r w:rsidR="006163FA">
              <w:rPr>
                <w:noProof/>
                <w:webHidden/>
              </w:rPr>
              <w:t>3</w:t>
            </w:r>
            <w:r w:rsidR="006163FA">
              <w:rPr>
                <w:noProof/>
                <w:webHidden/>
              </w:rPr>
              <w:fldChar w:fldCharType="end"/>
            </w:r>
          </w:hyperlink>
        </w:p>
        <w:p w14:paraId="0E753AC3" w14:textId="579DA5DE" w:rsidR="006163FA" w:rsidRDefault="00B54E1C">
          <w:pPr>
            <w:pStyle w:val="TOC2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29652186" w:history="1">
            <w:r w:rsidR="006163FA" w:rsidRPr="008B4C12">
              <w:rPr>
                <w:rStyle w:val="Hyperlink"/>
                <w:noProof/>
              </w:rPr>
              <w:t>UML Class Diagram</w:t>
            </w:r>
            <w:r w:rsidR="006163FA">
              <w:rPr>
                <w:noProof/>
                <w:webHidden/>
              </w:rPr>
              <w:tab/>
            </w:r>
            <w:r w:rsidR="006163FA">
              <w:rPr>
                <w:noProof/>
                <w:webHidden/>
              </w:rPr>
              <w:fldChar w:fldCharType="begin"/>
            </w:r>
            <w:r w:rsidR="006163FA">
              <w:rPr>
                <w:noProof/>
                <w:webHidden/>
              </w:rPr>
              <w:instrText xml:space="preserve"> PAGEREF _Toc29652186 \h </w:instrText>
            </w:r>
            <w:r w:rsidR="006163FA">
              <w:rPr>
                <w:noProof/>
                <w:webHidden/>
              </w:rPr>
            </w:r>
            <w:r w:rsidR="006163FA">
              <w:rPr>
                <w:noProof/>
                <w:webHidden/>
              </w:rPr>
              <w:fldChar w:fldCharType="separate"/>
            </w:r>
            <w:r w:rsidR="006163FA">
              <w:rPr>
                <w:noProof/>
                <w:webHidden/>
              </w:rPr>
              <w:t>3</w:t>
            </w:r>
            <w:r w:rsidR="006163FA">
              <w:rPr>
                <w:noProof/>
                <w:webHidden/>
              </w:rPr>
              <w:fldChar w:fldCharType="end"/>
            </w:r>
          </w:hyperlink>
        </w:p>
        <w:p w14:paraId="425C0DE7" w14:textId="724677D4" w:rsidR="006163FA" w:rsidRDefault="00B54E1C">
          <w:pPr>
            <w:pStyle w:val="TOC2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29652187" w:history="1">
            <w:r w:rsidR="006163FA" w:rsidRPr="008B4C12">
              <w:rPr>
                <w:rStyle w:val="Hyperlink"/>
                <w:noProof/>
              </w:rPr>
              <w:t>Sequence Diagram</w:t>
            </w:r>
            <w:r w:rsidR="006163FA">
              <w:rPr>
                <w:noProof/>
                <w:webHidden/>
              </w:rPr>
              <w:tab/>
            </w:r>
            <w:r w:rsidR="006163FA">
              <w:rPr>
                <w:noProof/>
                <w:webHidden/>
              </w:rPr>
              <w:fldChar w:fldCharType="begin"/>
            </w:r>
            <w:r w:rsidR="006163FA">
              <w:rPr>
                <w:noProof/>
                <w:webHidden/>
              </w:rPr>
              <w:instrText xml:space="preserve"> PAGEREF _Toc29652187 \h </w:instrText>
            </w:r>
            <w:r w:rsidR="006163FA">
              <w:rPr>
                <w:noProof/>
                <w:webHidden/>
              </w:rPr>
            </w:r>
            <w:r w:rsidR="006163FA">
              <w:rPr>
                <w:noProof/>
                <w:webHidden/>
              </w:rPr>
              <w:fldChar w:fldCharType="separate"/>
            </w:r>
            <w:r w:rsidR="006163FA">
              <w:rPr>
                <w:noProof/>
                <w:webHidden/>
              </w:rPr>
              <w:t>4</w:t>
            </w:r>
            <w:r w:rsidR="006163FA">
              <w:rPr>
                <w:noProof/>
                <w:webHidden/>
              </w:rPr>
              <w:fldChar w:fldCharType="end"/>
            </w:r>
          </w:hyperlink>
        </w:p>
        <w:p w14:paraId="608E2032" w14:textId="43829049" w:rsidR="006163FA" w:rsidRDefault="00B54E1C">
          <w:pPr>
            <w:pStyle w:val="TOC2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29652188" w:history="1">
            <w:r w:rsidR="006163FA" w:rsidRPr="008B4C12">
              <w:rPr>
                <w:rStyle w:val="Hyperlink"/>
                <w:noProof/>
              </w:rPr>
              <w:t>Sketches</w:t>
            </w:r>
            <w:r w:rsidR="006163FA">
              <w:rPr>
                <w:noProof/>
                <w:webHidden/>
              </w:rPr>
              <w:tab/>
            </w:r>
            <w:r w:rsidR="006163FA">
              <w:rPr>
                <w:noProof/>
                <w:webHidden/>
              </w:rPr>
              <w:fldChar w:fldCharType="begin"/>
            </w:r>
            <w:r w:rsidR="006163FA">
              <w:rPr>
                <w:noProof/>
                <w:webHidden/>
              </w:rPr>
              <w:instrText xml:space="preserve"> PAGEREF _Toc29652188 \h </w:instrText>
            </w:r>
            <w:r w:rsidR="006163FA">
              <w:rPr>
                <w:noProof/>
                <w:webHidden/>
              </w:rPr>
            </w:r>
            <w:r w:rsidR="006163FA">
              <w:rPr>
                <w:noProof/>
                <w:webHidden/>
              </w:rPr>
              <w:fldChar w:fldCharType="separate"/>
            </w:r>
            <w:r w:rsidR="006163FA">
              <w:rPr>
                <w:noProof/>
                <w:webHidden/>
              </w:rPr>
              <w:t>5</w:t>
            </w:r>
            <w:r w:rsidR="006163FA">
              <w:rPr>
                <w:noProof/>
                <w:webHidden/>
              </w:rPr>
              <w:fldChar w:fldCharType="end"/>
            </w:r>
          </w:hyperlink>
        </w:p>
        <w:p w14:paraId="477610BB" w14:textId="796432F2" w:rsidR="006163FA" w:rsidRDefault="00B54E1C">
          <w:pPr>
            <w:pStyle w:val="TOC2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29652189" w:history="1">
            <w:r w:rsidR="006163FA" w:rsidRPr="008B4C12">
              <w:rPr>
                <w:rStyle w:val="Hyperlink"/>
                <w:noProof/>
              </w:rPr>
              <w:t>Flow Diagram</w:t>
            </w:r>
            <w:r w:rsidR="006163FA">
              <w:rPr>
                <w:noProof/>
                <w:webHidden/>
              </w:rPr>
              <w:tab/>
            </w:r>
            <w:r w:rsidR="006163FA">
              <w:rPr>
                <w:noProof/>
                <w:webHidden/>
              </w:rPr>
              <w:fldChar w:fldCharType="begin"/>
            </w:r>
            <w:r w:rsidR="006163FA">
              <w:rPr>
                <w:noProof/>
                <w:webHidden/>
              </w:rPr>
              <w:instrText xml:space="preserve"> PAGEREF _Toc29652189 \h </w:instrText>
            </w:r>
            <w:r w:rsidR="006163FA">
              <w:rPr>
                <w:noProof/>
                <w:webHidden/>
              </w:rPr>
            </w:r>
            <w:r w:rsidR="006163FA">
              <w:rPr>
                <w:noProof/>
                <w:webHidden/>
              </w:rPr>
              <w:fldChar w:fldCharType="separate"/>
            </w:r>
            <w:r w:rsidR="006163FA">
              <w:rPr>
                <w:noProof/>
                <w:webHidden/>
              </w:rPr>
              <w:t>7</w:t>
            </w:r>
            <w:r w:rsidR="006163FA">
              <w:rPr>
                <w:noProof/>
                <w:webHidden/>
              </w:rPr>
              <w:fldChar w:fldCharType="end"/>
            </w:r>
          </w:hyperlink>
        </w:p>
        <w:p w14:paraId="176CA55C" w14:textId="39FF34B2" w:rsidR="006163FA" w:rsidRDefault="00B54E1C">
          <w:pPr>
            <w:pStyle w:val="TOC2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29652190" w:history="1">
            <w:r w:rsidR="006163FA" w:rsidRPr="008B4C12">
              <w:rPr>
                <w:rStyle w:val="Hyperlink"/>
                <w:noProof/>
              </w:rPr>
              <w:t>System Diagram</w:t>
            </w:r>
            <w:r w:rsidR="006163FA">
              <w:rPr>
                <w:noProof/>
                <w:webHidden/>
              </w:rPr>
              <w:tab/>
            </w:r>
            <w:r w:rsidR="006163FA">
              <w:rPr>
                <w:noProof/>
                <w:webHidden/>
              </w:rPr>
              <w:fldChar w:fldCharType="begin"/>
            </w:r>
            <w:r w:rsidR="006163FA">
              <w:rPr>
                <w:noProof/>
                <w:webHidden/>
              </w:rPr>
              <w:instrText xml:space="preserve"> PAGEREF _Toc29652190 \h </w:instrText>
            </w:r>
            <w:r w:rsidR="006163FA">
              <w:rPr>
                <w:noProof/>
                <w:webHidden/>
              </w:rPr>
            </w:r>
            <w:r w:rsidR="006163FA">
              <w:rPr>
                <w:noProof/>
                <w:webHidden/>
              </w:rPr>
              <w:fldChar w:fldCharType="separate"/>
            </w:r>
            <w:r w:rsidR="006163FA">
              <w:rPr>
                <w:noProof/>
                <w:webHidden/>
              </w:rPr>
              <w:t>8</w:t>
            </w:r>
            <w:r w:rsidR="006163FA">
              <w:rPr>
                <w:noProof/>
                <w:webHidden/>
              </w:rPr>
              <w:fldChar w:fldCharType="end"/>
            </w:r>
          </w:hyperlink>
        </w:p>
        <w:p w14:paraId="12D5BD17" w14:textId="3E108294" w:rsidR="008254F1" w:rsidRDefault="008254F1" w:rsidP="008254F1">
          <w:r>
            <w:rPr>
              <w:b/>
              <w:bCs/>
              <w:noProof/>
            </w:rPr>
            <w:fldChar w:fldCharType="end"/>
          </w:r>
        </w:p>
      </w:sdtContent>
    </w:sdt>
    <w:p w14:paraId="2CC3DEB8" w14:textId="77777777" w:rsidR="008254F1" w:rsidRDefault="008254F1" w:rsidP="008254F1"/>
    <w:p w14:paraId="7143F7A2" w14:textId="77777777" w:rsidR="008254F1" w:rsidRDefault="008254F1" w:rsidP="008254F1"/>
    <w:p w14:paraId="577FE3EE" w14:textId="77777777" w:rsidR="008254F1" w:rsidRDefault="008254F1" w:rsidP="008254F1"/>
    <w:p w14:paraId="605818D2" w14:textId="77777777" w:rsidR="008254F1" w:rsidRDefault="008254F1" w:rsidP="008254F1"/>
    <w:p w14:paraId="2EBD17B1" w14:textId="77777777" w:rsidR="008254F1" w:rsidRDefault="008254F1" w:rsidP="008254F1"/>
    <w:p w14:paraId="2742AE41" w14:textId="77777777" w:rsidR="008254F1" w:rsidRDefault="008254F1" w:rsidP="008254F1"/>
    <w:p w14:paraId="4423BBFE" w14:textId="77777777" w:rsidR="008254F1" w:rsidRDefault="008254F1" w:rsidP="008254F1"/>
    <w:p w14:paraId="29EFEAF2" w14:textId="77777777" w:rsidR="008254F1" w:rsidRDefault="008254F1" w:rsidP="008254F1"/>
    <w:p w14:paraId="7415206D" w14:textId="77777777" w:rsidR="008254F1" w:rsidRDefault="008254F1" w:rsidP="008254F1"/>
    <w:p w14:paraId="6989DF9E" w14:textId="77777777" w:rsidR="008254F1" w:rsidRDefault="008254F1" w:rsidP="008254F1"/>
    <w:p w14:paraId="6954B17F" w14:textId="77777777" w:rsidR="008254F1" w:rsidRDefault="008254F1" w:rsidP="008254F1"/>
    <w:p w14:paraId="712A5410" w14:textId="77777777" w:rsidR="008254F1" w:rsidRDefault="008254F1" w:rsidP="008254F1"/>
    <w:p w14:paraId="7FE7DE79" w14:textId="77777777" w:rsidR="008254F1" w:rsidRDefault="008254F1" w:rsidP="008254F1"/>
    <w:p w14:paraId="7D4EC11D" w14:textId="77777777" w:rsidR="008254F1" w:rsidRDefault="008254F1" w:rsidP="008254F1"/>
    <w:p w14:paraId="51536ACC" w14:textId="77777777" w:rsidR="008254F1" w:rsidRDefault="008254F1" w:rsidP="008254F1"/>
    <w:p w14:paraId="0834F84B" w14:textId="77777777" w:rsidR="008254F1" w:rsidRDefault="008254F1" w:rsidP="008254F1"/>
    <w:p w14:paraId="73260319" w14:textId="77777777" w:rsidR="008254F1" w:rsidRDefault="008254F1" w:rsidP="008254F1"/>
    <w:p w14:paraId="1451DC95" w14:textId="77777777" w:rsidR="008254F1" w:rsidRDefault="008254F1" w:rsidP="008254F1"/>
    <w:p w14:paraId="2387F568" w14:textId="77777777" w:rsidR="008254F1" w:rsidRDefault="008254F1" w:rsidP="008254F1"/>
    <w:p w14:paraId="31DE4FE1" w14:textId="77777777" w:rsidR="008254F1" w:rsidRDefault="008254F1" w:rsidP="008254F1"/>
    <w:p w14:paraId="38AB2DF3" w14:textId="77777777" w:rsidR="008254F1" w:rsidRDefault="008254F1" w:rsidP="008254F1"/>
    <w:p w14:paraId="1A0E9A7F" w14:textId="77777777" w:rsidR="008254F1" w:rsidRDefault="008254F1" w:rsidP="008254F1"/>
    <w:p w14:paraId="26F4B926" w14:textId="5C75D8E2" w:rsidR="009E464B" w:rsidRDefault="009E464B" w:rsidP="008254F1">
      <w:pPr>
        <w:pStyle w:val="Heading2"/>
      </w:pPr>
    </w:p>
    <w:p w14:paraId="179A5321" w14:textId="028C0866" w:rsidR="009E464B" w:rsidRDefault="009E464B" w:rsidP="008254F1">
      <w:pPr>
        <w:pStyle w:val="Heading2"/>
      </w:pPr>
    </w:p>
    <w:p w14:paraId="512AE7D4" w14:textId="77777777" w:rsidR="009E464B" w:rsidRPr="009E464B" w:rsidRDefault="009E464B" w:rsidP="009E464B"/>
    <w:p w14:paraId="510E9541" w14:textId="10C2AE03" w:rsidR="008254F1" w:rsidRDefault="008254F1" w:rsidP="008254F1">
      <w:pPr>
        <w:pStyle w:val="Heading2"/>
      </w:pPr>
      <w:bookmarkStart w:id="2" w:name="_Toc29652185"/>
      <w:r>
        <w:t>Introduction</w:t>
      </w:r>
      <w:bookmarkEnd w:id="2"/>
    </w:p>
    <w:p w14:paraId="3780C617" w14:textId="77777777" w:rsidR="008254F1" w:rsidRPr="002E594B" w:rsidRDefault="008254F1" w:rsidP="008254F1">
      <w:pPr>
        <w:rPr>
          <w:rStyle w:val="eop"/>
          <w:rFonts w:cstheme="minorHAnsi"/>
          <w:szCs w:val="24"/>
        </w:rPr>
      </w:pPr>
      <w:r>
        <w:rPr>
          <w:rStyle w:val="normaltextrun"/>
          <w:rFonts w:cstheme="minorHAnsi"/>
          <w:szCs w:val="24"/>
        </w:rPr>
        <w:t xml:space="preserve">In this document you will be presented with the UML class diagram and the sequence diagram of the application developed for the airport. </w:t>
      </w:r>
    </w:p>
    <w:p w14:paraId="623C3446" w14:textId="77777777" w:rsidR="008254F1" w:rsidRDefault="008254F1" w:rsidP="008254F1">
      <w:pPr>
        <w:rPr>
          <w:rStyle w:val="normaltextrun"/>
          <w:rFonts w:cstheme="minorHAnsi"/>
          <w:szCs w:val="24"/>
        </w:rPr>
      </w:pPr>
      <w:r>
        <w:rPr>
          <w:rStyle w:val="normaltextrun"/>
          <w:rFonts w:cstheme="minorHAnsi"/>
          <w:szCs w:val="24"/>
        </w:rPr>
        <w:t xml:space="preserve">The UML diagram gives a broad overview of the functionality of the application. Moreover, we created a main system sequence diagram showing how the application works.  </w:t>
      </w:r>
    </w:p>
    <w:p w14:paraId="3AAE4C0E" w14:textId="77777777" w:rsidR="008254F1" w:rsidRDefault="008254F1" w:rsidP="008254F1">
      <w:pPr>
        <w:rPr>
          <w:rStyle w:val="normaltextrun"/>
          <w:rFonts w:cstheme="minorHAnsi"/>
          <w:szCs w:val="24"/>
        </w:rPr>
      </w:pPr>
    </w:p>
    <w:p w14:paraId="4BA87AC5" w14:textId="3EACA4D5" w:rsidR="008254F1" w:rsidRDefault="008254F1" w:rsidP="008254F1">
      <w:pPr>
        <w:pStyle w:val="Heading2"/>
      </w:pPr>
      <w:bookmarkStart w:id="3" w:name="_Toc29652186"/>
      <w:r>
        <w:t>UML Class Diagram</w:t>
      </w:r>
      <w:bookmarkEnd w:id="3"/>
    </w:p>
    <w:p w14:paraId="003C42BE" w14:textId="3B57E0B8" w:rsidR="008254F1" w:rsidRPr="008254F1" w:rsidRDefault="008254F1" w:rsidP="008254F1"/>
    <w:p w14:paraId="6066F729" w14:textId="20877514" w:rsidR="008956D9" w:rsidRDefault="00D61B2A" w:rsidP="008254F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97C458D" wp14:editId="388A7EF9">
            <wp:simplePos x="0" y="0"/>
            <wp:positionH relativeFrom="margin">
              <wp:posOffset>4958080</wp:posOffset>
            </wp:positionH>
            <wp:positionV relativeFrom="paragraph">
              <wp:posOffset>3231573</wp:posOffset>
            </wp:positionV>
            <wp:extent cx="1163320" cy="677545"/>
            <wp:effectExtent l="0" t="0" r="0" b="8255"/>
            <wp:wrapTight wrapText="bothSides">
              <wp:wrapPolygon edited="0">
                <wp:start x="0" y="0"/>
                <wp:lineTo x="0" y="21256"/>
                <wp:lineTo x="21223" y="21256"/>
                <wp:lineTo x="21223" y="0"/>
                <wp:lineTo x="0" y="0"/>
              </wp:wrapPolygon>
            </wp:wrapTight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332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4F1">
        <w:rPr>
          <w:noProof/>
        </w:rPr>
        <w:drawing>
          <wp:inline distT="0" distB="0" distL="0" distR="0" wp14:anchorId="3C547E1D" wp14:editId="64A58852">
            <wp:extent cx="6144491" cy="3229055"/>
            <wp:effectExtent l="0" t="0" r="889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CP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6563" cy="32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335F" w14:textId="1AF67258" w:rsidR="00BE17D3" w:rsidRPr="00BE17D3" w:rsidRDefault="00BE17D3" w:rsidP="00BE17D3"/>
    <w:p w14:paraId="7B8D6199" w14:textId="79E61D4B" w:rsidR="00BE17D3" w:rsidRPr="00BE17D3" w:rsidRDefault="00BE17D3" w:rsidP="00BE17D3"/>
    <w:p w14:paraId="0BFECA0C" w14:textId="4899F551" w:rsidR="00BE17D3" w:rsidRPr="00BE17D3" w:rsidRDefault="00BE17D3" w:rsidP="00BE17D3"/>
    <w:p w14:paraId="5564FECA" w14:textId="1E8F6779" w:rsidR="00BE17D3" w:rsidRDefault="00BE17D3" w:rsidP="00BE17D3">
      <w:pPr>
        <w:rPr>
          <w:noProof/>
        </w:rPr>
      </w:pPr>
    </w:p>
    <w:p w14:paraId="7E81497F" w14:textId="72FB23DE" w:rsidR="00BE17D3" w:rsidRDefault="00BE17D3" w:rsidP="00BE17D3">
      <w:pPr>
        <w:tabs>
          <w:tab w:val="left" w:pos="3229"/>
        </w:tabs>
      </w:pPr>
      <w:r>
        <w:tab/>
      </w:r>
    </w:p>
    <w:p w14:paraId="279BFE2D" w14:textId="2672C803" w:rsidR="00BE17D3" w:rsidRDefault="00BE17D3" w:rsidP="00BE17D3">
      <w:pPr>
        <w:tabs>
          <w:tab w:val="left" w:pos="3229"/>
        </w:tabs>
      </w:pPr>
    </w:p>
    <w:p w14:paraId="1C6FCF64" w14:textId="087400EE" w:rsidR="00BE17D3" w:rsidRDefault="00BE17D3" w:rsidP="00BE17D3">
      <w:pPr>
        <w:tabs>
          <w:tab w:val="left" w:pos="3229"/>
        </w:tabs>
      </w:pPr>
    </w:p>
    <w:p w14:paraId="65545684" w14:textId="6F87FEA9" w:rsidR="00BE17D3" w:rsidRDefault="00BE17D3" w:rsidP="00BE17D3">
      <w:pPr>
        <w:tabs>
          <w:tab w:val="left" w:pos="3229"/>
        </w:tabs>
      </w:pPr>
    </w:p>
    <w:p w14:paraId="4F418B23" w14:textId="20838D5E" w:rsidR="00BE17D3" w:rsidRDefault="00BE17D3" w:rsidP="00BE17D3">
      <w:pPr>
        <w:tabs>
          <w:tab w:val="left" w:pos="3229"/>
        </w:tabs>
      </w:pPr>
    </w:p>
    <w:p w14:paraId="4F8C53B7" w14:textId="0857E4EB" w:rsidR="00597B1D" w:rsidRDefault="00597B1D" w:rsidP="00597B1D">
      <w:pPr>
        <w:pStyle w:val="Heading2"/>
      </w:pPr>
      <w:bookmarkStart w:id="4" w:name="_Toc29652187"/>
      <w:r>
        <w:t>Sequence Diagram</w:t>
      </w:r>
      <w:bookmarkEnd w:id="4"/>
    </w:p>
    <w:p w14:paraId="2EF5B256" w14:textId="77777777" w:rsidR="00084825" w:rsidRPr="00084825" w:rsidRDefault="00084825" w:rsidP="00084825"/>
    <w:p w14:paraId="2D91D754" w14:textId="5950C1C5" w:rsidR="009D7E5D" w:rsidRDefault="00A328A8" w:rsidP="009D7E5D">
      <w:pPr>
        <w:rPr>
          <w:noProof/>
        </w:rPr>
      </w:pPr>
      <w:r>
        <w:rPr>
          <w:rStyle w:val="normaltextrun"/>
          <w:rFonts w:cstheme="minorHAnsi"/>
          <w:szCs w:val="24"/>
        </w:rPr>
        <w:t xml:space="preserve">In the conveyor class there is a method called </w:t>
      </w:r>
      <w:proofErr w:type="gramStart"/>
      <w:r>
        <w:rPr>
          <w:rStyle w:val="normaltextrun"/>
          <w:rFonts w:cstheme="minorHAnsi"/>
          <w:szCs w:val="24"/>
        </w:rPr>
        <w:t>Move(</w:t>
      </w:r>
      <w:proofErr w:type="gramEnd"/>
      <w:r>
        <w:rPr>
          <w:rStyle w:val="normaltextrun"/>
          <w:rFonts w:cstheme="minorHAnsi"/>
          <w:szCs w:val="24"/>
        </w:rPr>
        <w:t xml:space="preserve">) which is invoked from the current thread </w:t>
      </w:r>
      <w:r w:rsidR="000000D0">
        <w:rPr>
          <w:rStyle w:val="normaltextrun"/>
          <w:rFonts w:cstheme="minorHAnsi"/>
          <w:szCs w:val="24"/>
        </w:rPr>
        <w:t>because its on timer. The method</w:t>
      </w:r>
      <w:r w:rsidR="00D15163">
        <w:rPr>
          <w:rStyle w:val="normaltextrun"/>
          <w:rFonts w:cstheme="minorHAnsi"/>
          <w:szCs w:val="24"/>
        </w:rPr>
        <w:t xml:space="preserve"> </w:t>
      </w:r>
      <w:proofErr w:type="gramStart"/>
      <w:r w:rsidR="00D15163">
        <w:rPr>
          <w:rStyle w:val="normaltextrun"/>
          <w:rFonts w:cstheme="minorHAnsi"/>
          <w:szCs w:val="24"/>
        </w:rPr>
        <w:t>Move(</w:t>
      </w:r>
      <w:proofErr w:type="gramEnd"/>
      <w:r w:rsidR="00D15163">
        <w:rPr>
          <w:rStyle w:val="normaltextrun"/>
          <w:rFonts w:cstheme="minorHAnsi"/>
          <w:szCs w:val="24"/>
        </w:rPr>
        <w:t xml:space="preserve">) calls another method </w:t>
      </w:r>
      <w:proofErr w:type="spellStart"/>
      <w:r w:rsidR="00D15163">
        <w:rPr>
          <w:rStyle w:val="normaltextrun"/>
          <w:rFonts w:cstheme="minorHAnsi"/>
          <w:szCs w:val="24"/>
        </w:rPr>
        <w:t>CanMove</w:t>
      </w:r>
      <w:proofErr w:type="spellEnd"/>
      <w:r w:rsidR="00D15163">
        <w:rPr>
          <w:rStyle w:val="normaltextrun"/>
          <w:rFonts w:cstheme="minorHAnsi"/>
          <w:szCs w:val="24"/>
        </w:rPr>
        <w:t xml:space="preserve">() which checks if the bags can be </w:t>
      </w:r>
      <w:r w:rsidR="00313BE3">
        <w:rPr>
          <w:rStyle w:val="normaltextrun"/>
          <w:rFonts w:cstheme="minorHAnsi"/>
          <w:szCs w:val="24"/>
        </w:rPr>
        <w:t>moved on the conveyor</w:t>
      </w:r>
      <w:r w:rsidR="00C83317">
        <w:rPr>
          <w:rStyle w:val="normaltextrun"/>
          <w:rFonts w:cstheme="minorHAnsi"/>
          <w:szCs w:val="24"/>
        </w:rPr>
        <w:t xml:space="preserve"> belt. After reaching the final slot of the conveyor the conveyor object calls </w:t>
      </w:r>
      <w:r w:rsidR="00282D5C">
        <w:rPr>
          <w:rStyle w:val="normaltextrun"/>
          <w:rFonts w:cstheme="minorHAnsi"/>
          <w:szCs w:val="24"/>
        </w:rPr>
        <w:t>the method</w:t>
      </w:r>
      <w:r w:rsidR="002A6196">
        <w:rPr>
          <w:rStyle w:val="normaltextrun"/>
          <w:rFonts w:cstheme="minorHAnsi"/>
          <w:szCs w:val="24"/>
        </w:rPr>
        <w:t xml:space="preserve"> </w:t>
      </w:r>
      <w:proofErr w:type="spellStart"/>
      <w:proofErr w:type="gramStart"/>
      <w:r w:rsidR="00EA5228">
        <w:rPr>
          <w:rStyle w:val="normaltextrun"/>
          <w:rFonts w:cstheme="minorHAnsi"/>
          <w:szCs w:val="24"/>
        </w:rPr>
        <w:t>PassBaggage</w:t>
      </w:r>
      <w:proofErr w:type="spellEnd"/>
      <w:r w:rsidR="00EA5228">
        <w:rPr>
          <w:rStyle w:val="normaltextrun"/>
          <w:rFonts w:cstheme="minorHAnsi"/>
          <w:szCs w:val="24"/>
        </w:rPr>
        <w:t>(</w:t>
      </w:r>
      <w:proofErr w:type="gramEnd"/>
      <w:r w:rsidR="00EA5228">
        <w:rPr>
          <w:rStyle w:val="normaltextrun"/>
          <w:rFonts w:cstheme="minorHAnsi"/>
          <w:szCs w:val="24"/>
        </w:rPr>
        <w:t>)</w:t>
      </w:r>
      <w:r w:rsidR="00B71624">
        <w:rPr>
          <w:rStyle w:val="normaltextrun"/>
          <w:rFonts w:cstheme="minorHAnsi"/>
          <w:szCs w:val="24"/>
        </w:rPr>
        <w:t xml:space="preserve"> in the </w:t>
      </w:r>
      <w:proofErr w:type="spellStart"/>
      <w:r w:rsidR="00B71624">
        <w:rPr>
          <w:rStyle w:val="normaltextrun"/>
          <w:rFonts w:cstheme="minorHAnsi"/>
          <w:szCs w:val="24"/>
        </w:rPr>
        <w:t>PrimarySecurity</w:t>
      </w:r>
      <w:proofErr w:type="spellEnd"/>
      <w:r w:rsidR="00B71624">
        <w:rPr>
          <w:rStyle w:val="normaltextrun"/>
          <w:rFonts w:cstheme="minorHAnsi"/>
          <w:szCs w:val="24"/>
        </w:rPr>
        <w:t xml:space="preserve"> class</w:t>
      </w:r>
      <w:r w:rsidR="00EA5228">
        <w:rPr>
          <w:rStyle w:val="normaltextrun"/>
          <w:rFonts w:cstheme="minorHAnsi"/>
          <w:szCs w:val="24"/>
        </w:rPr>
        <w:t xml:space="preserve"> and passes the baggage to the </w:t>
      </w:r>
      <w:r w:rsidR="006E1BB5">
        <w:rPr>
          <w:rStyle w:val="normaltextrun"/>
          <w:rFonts w:cstheme="minorHAnsi"/>
          <w:szCs w:val="24"/>
        </w:rPr>
        <w:t>security</w:t>
      </w:r>
      <w:r w:rsidR="00EA5228">
        <w:rPr>
          <w:rStyle w:val="normaltextrun"/>
          <w:rFonts w:cstheme="minorHAnsi"/>
          <w:szCs w:val="24"/>
        </w:rPr>
        <w:t xml:space="preserve">. </w:t>
      </w:r>
      <w:r w:rsidR="001B5C1C">
        <w:rPr>
          <w:rStyle w:val="normaltextrun"/>
          <w:rFonts w:cstheme="minorHAnsi"/>
          <w:szCs w:val="24"/>
        </w:rPr>
        <w:t xml:space="preserve">The method </w:t>
      </w:r>
      <w:proofErr w:type="spellStart"/>
      <w:proofErr w:type="gramStart"/>
      <w:r w:rsidR="001E5C54">
        <w:rPr>
          <w:rStyle w:val="normaltextrun"/>
          <w:rFonts w:cstheme="minorHAnsi"/>
          <w:szCs w:val="24"/>
        </w:rPr>
        <w:t>ProcessInternal</w:t>
      </w:r>
      <w:proofErr w:type="spellEnd"/>
      <w:r w:rsidR="00551961">
        <w:rPr>
          <w:rStyle w:val="normaltextrun"/>
          <w:rFonts w:cstheme="minorHAnsi"/>
          <w:szCs w:val="24"/>
        </w:rPr>
        <w:t>(</w:t>
      </w:r>
      <w:proofErr w:type="gramEnd"/>
      <w:r w:rsidR="001B5C1C">
        <w:rPr>
          <w:rStyle w:val="normaltextrun"/>
          <w:rFonts w:cstheme="minorHAnsi"/>
          <w:szCs w:val="24"/>
        </w:rPr>
        <w:t>) calls specific implementation of the process method</w:t>
      </w:r>
      <w:r w:rsidR="00AB0AE6">
        <w:rPr>
          <w:rStyle w:val="normaltextrun"/>
          <w:rFonts w:cstheme="minorHAnsi"/>
          <w:szCs w:val="24"/>
        </w:rPr>
        <w:t xml:space="preserve">, then assigns </w:t>
      </w:r>
      <w:r w:rsidR="00F4053F">
        <w:rPr>
          <w:rStyle w:val="normaltextrun"/>
          <w:rFonts w:cstheme="minorHAnsi"/>
          <w:szCs w:val="24"/>
        </w:rPr>
        <w:t>the security next node</w:t>
      </w:r>
      <w:r w:rsidR="00C21958">
        <w:rPr>
          <w:rStyle w:val="normaltextrun"/>
          <w:rFonts w:cstheme="minorHAnsi"/>
          <w:szCs w:val="24"/>
        </w:rPr>
        <w:t xml:space="preserve">. </w:t>
      </w:r>
      <w:r w:rsidR="005E4EC3">
        <w:rPr>
          <w:rStyle w:val="normaltextrun"/>
          <w:rFonts w:cstheme="minorHAnsi"/>
          <w:szCs w:val="24"/>
        </w:rPr>
        <w:t xml:space="preserve">Then the method </w:t>
      </w:r>
      <w:proofErr w:type="gramStart"/>
      <w:r w:rsidR="005E4EC3">
        <w:rPr>
          <w:rStyle w:val="normaltextrun"/>
          <w:rFonts w:cstheme="minorHAnsi"/>
          <w:szCs w:val="24"/>
        </w:rPr>
        <w:t>Move(</w:t>
      </w:r>
      <w:proofErr w:type="gramEnd"/>
      <w:r w:rsidR="005E4EC3">
        <w:rPr>
          <w:rStyle w:val="normaltextrun"/>
          <w:rFonts w:cstheme="minorHAnsi"/>
          <w:szCs w:val="24"/>
        </w:rPr>
        <w:t xml:space="preserve">) just passes the bag to the next node. </w:t>
      </w:r>
    </w:p>
    <w:p w14:paraId="4BCD67E1" w14:textId="34CB77B0" w:rsidR="00BE17D3" w:rsidRDefault="003E615B" w:rsidP="004B43EB">
      <w:r>
        <w:rPr>
          <w:noProof/>
        </w:rPr>
        <w:drawing>
          <wp:inline distT="0" distB="0" distL="0" distR="0" wp14:anchorId="323EE09D" wp14:editId="68566042">
            <wp:extent cx="5629465" cy="6040959"/>
            <wp:effectExtent l="0" t="0" r="952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ystem Sequence Diagra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465" cy="60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90A4" w14:textId="2EA5508B" w:rsidR="006163FA" w:rsidRDefault="006163FA" w:rsidP="006163FA">
      <w:pPr>
        <w:pStyle w:val="Heading2"/>
      </w:pPr>
      <w:bookmarkStart w:id="5" w:name="_Toc29652188"/>
      <w:r>
        <w:lastRenderedPageBreak/>
        <w:t>Sketches</w:t>
      </w:r>
      <w:bookmarkEnd w:id="5"/>
    </w:p>
    <w:p w14:paraId="7EF855B4" w14:textId="77777777" w:rsidR="006163FA" w:rsidRPr="006163FA" w:rsidRDefault="006163FA" w:rsidP="006163FA"/>
    <w:p w14:paraId="07DEBBB2" w14:textId="750B58AD" w:rsidR="006163FA" w:rsidRPr="006163FA" w:rsidRDefault="006163FA" w:rsidP="006163FA">
      <w:r>
        <w:rPr>
          <w:noProof/>
        </w:rPr>
        <w:drawing>
          <wp:inline distT="0" distB="0" distL="0" distR="0" wp14:anchorId="4F55DDB5" wp14:editId="29CD142D">
            <wp:extent cx="4318000" cy="6309360"/>
            <wp:effectExtent l="0" t="5080" r="1270" b="1270"/>
            <wp:docPr id="8" name="Picture 8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19-12-14 at 12.50.57 PM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1800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5B13" w14:textId="17FCC624" w:rsidR="006163FA" w:rsidRDefault="006163FA" w:rsidP="004B43EB"/>
    <w:p w14:paraId="574A0E58" w14:textId="4F1539CF" w:rsidR="006163FA" w:rsidRDefault="006163FA" w:rsidP="004B43EB"/>
    <w:p w14:paraId="7C578CFE" w14:textId="45D577D9" w:rsidR="006163FA" w:rsidRDefault="00F32A02" w:rsidP="004B43EB">
      <w:r>
        <w:rPr>
          <w:color w:val="000000"/>
          <w:sz w:val="27"/>
          <w:szCs w:val="27"/>
        </w:rPr>
        <w:t>The MDA stays for main distribution area. The purpose of this unit is to distribute the bags from the conveyors coming from the check-ins to the outcoming conveyors leading to the specific drop offs.</w:t>
      </w:r>
    </w:p>
    <w:p w14:paraId="467E4901" w14:textId="75C37CBC" w:rsidR="006163FA" w:rsidRDefault="006163FA" w:rsidP="004B43EB"/>
    <w:p w14:paraId="67951C2D" w14:textId="5E66C921" w:rsidR="006163FA" w:rsidRDefault="006163FA" w:rsidP="004B43EB"/>
    <w:p w14:paraId="283EEE93" w14:textId="11535359" w:rsidR="006163FA" w:rsidRDefault="006163FA" w:rsidP="004B43EB"/>
    <w:p w14:paraId="44B13DEC" w14:textId="5EA1503D" w:rsidR="006163FA" w:rsidRDefault="006163FA" w:rsidP="004B43EB"/>
    <w:p w14:paraId="6D901544" w14:textId="4B8CBB20" w:rsidR="006163FA" w:rsidRDefault="006163FA" w:rsidP="004B43EB"/>
    <w:p w14:paraId="70F3AA57" w14:textId="4EDAC523" w:rsidR="006163FA" w:rsidRDefault="006163FA" w:rsidP="004B43EB"/>
    <w:p w14:paraId="39C9C188" w14:textId="0C1254E1" w:rsidR="006163FA" w:rsidRDefault="006163FA" w:rsidP="004B43EB"/>
    <w:p w14:paraId="364EE061" w14:textId="0B02BC43" w:rsidR="006163FA" w:rsidRDefault="006163FA" w:rsidP="004B43EB"/>
    <w:p w14:paraId="02FD13B6" w14:textId="41E9D787" w:rsidR="006163FA" w:rsidRDefault="006163FA" w:rsidP="004B43EB"/>
    <w:p w14:paraId="1018015F" w14:textId="657C4D2D" w:rsidR="006163FA" w:rsidRPr="006163FA" w:rsidRDefault="006163FA" w:rsidP="006163FA">
      <w:pPr>
        <w:pStyle w:val="Heading2"/>
      </w:pPr>
      <w:bookmarkStart w:id="6" w:name="_Toc29652189"/>
      <w:r w:rsidRPr="006163FA">
        <w:lastRenderedPageBreak/>
        <w:t>Flow Diagram</w:t>
      </w:r>
      <w:bookmarkEnd w:id="6"/>
    </w:p>
    <w:p w14:paraId="6CA99EE5" w14:textId="6E4DADA0" w:rsidR="006163FA" w:rsidRPr="006163FA" w:rsidRDefault="006163FA" w:rsidP="006163FA">
      <w:r>
        <w:rPr>
          <w:noProof/>
        </w:rPr>
        <w:drawing>
          <wp:inline distT="0" distB="0" distL="0" distR="0" wp14:anchorId="350AC684" wp14:editId="504785EB">
            <wp:extent cx="5429250" cy="8401050"/>
            <wp:effectExtent l="0" t="0" r="0" b="0"/>
            <wp:docPr id="10" name="Picture 1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wchart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92A3" w14:textId="243C795D" w:rsidR="006163FA" w:rsidRDefault="006163FA" w:rsidP="006163FA">
      <w:pPr>
        <w:pStyle w:val="Heading2"/>
      </w:pPr>
      <w:bookmarkStart w:id="7" w:name="_Toc29652190"/>
      <w:r>
        <w:lastRenderedPageBreak/>
        <w:t>System</w:t>
      </w:r>
      <w:r w:rsidRPr="006163FA">
        <w:t xml:space="preserve"> Diagram</w:t>
      </w:r>
      <w:bookmarkEnd w:id="7"/>
    </w:p>
    <w:p w14:paraId="3F08BD20" w14:textId="044E12B1" w:rsidR="006163FA" w:rsidRPr="006163FA" w:rsidRDefault="006163FA" w:rsidP="006163FA">
      <w:r>
        <w:rPr>
          <w:noProof/>
        </w:rPr>
        <w:drawing>
          <wp:inline distT="0" distB="0" distL="0" distR="0" wp14:anchorId="422FB0AC" wp14:editId="22466F4B">
            <wp:extent cx="6309360" cy="1141095"/>
            <wp:effectExtent l="0" t="0" r="0" b="190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cpArchitectureDiagra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BF8E" w14:textId="64AEA1A8" w:rsidR="006163FA" w:rsidRDefault="006163FA" w:rsidP="004B43EB"/>
    <w:p w14:paraId="3976F6F2" w14:textId="77777777" w:rsidR="00F32A02" w:rsidRDefault="00F32A02" w:rsidP="00F32A02">
      <w:pPr>
        <w:pStyle w:val="Heading2"/>
      </w:pPr>
    </w:p>
    <w:p w14:paraId="1A7C91F6" w14:textId="635D9DA9" w:rsidR="00F32A02" w:rsidRPr="00BE17D3" w:rsidRDefault="00F32A02" w:rsidP="004B43EB">
      <w:bookmarkStart w:id="8" w:name="_GoBack"/>
      <w:bookmarkEnd w:id="8"/>
    </w:p>
    <w:sectPr w:rsidR="00F32A02" w:rsidRPr="00BE17D3" w:rsidSect="00CB27A1">
      <w:headerReference w:type="default" r:id="rId17"/>
      <w:pgSz w:w="12240" w:h="15840" w:code="1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2F44EF" w14:textId="77777777" w:rsidR="009E6355" w:rsidRDefault="009E6355" w:rsidP="00A91D75">
      <w:r>
        <w:separator/>
      </w:r>
    </w:p>
  </w:endnote>
  <w:endnote w:type="continuationSeparator" w:id="0">
    <w:p w14:paraId="3FB7871A" w14:textId="77777777" w:rsidR="009E6355" w:rsidRDefault="009E6355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11A002" w14:textId="77777777" w:rsidR="009E6355" w:rsidRDefault="009E6355" w:rsidP="00A91D75">
      <w:r>
        <w:separator/>
      </w:r>
    </w:p>
  </w:footnote>
  <w:footnote w:type="continuationSeparator" w:id="0">
    <w:p w14:paraId="34F92702" w14:textId="77777777" w:rsidR="009E6355" w:rsidRDefault="009E6355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76FFFF68" w14:textId="77777777" w:rsidTr="00A7217A">
      <w:trPr>
        <w:trHeight w:val="1060"/>
      </w:trPr>
      <w:tc>
        <w:tcPr>
          <w:tcW w:w="5861" w:type="dxa"/>
        </w:tcPr>
        <w:p w14:paraId="41692DCC" w14:textId="77777777" w:rsidR="008759A8" w:rsidRDefault="008759A8" w:rsidP="00A7217A">
          <w:pPr>
            <w:pStyle w:val="Header"/>
            <w:spacing w:after="0"/>
          </w:pPr>
          <w:r w:rsidRPr="008759A8">
            <w:rPr>
              <w:noProof/>
              <w:lang w:eastAsia="en-US"/>
            </w:rPr>
            <mc:AlternateContent>
              <mc:Choice Requires="wps">
                <w:drawing>
                  <wp:inline distT="0" distB="0" distL="0" distR="0" wp14:anchorId="210F1B06" wp14:editId="5B8C667B">
                    <wp:extent cx="1442085" cy="0"/>
                    <wp:effectExtent l="19050" t="19050" r="24765" b="38100"/>
                    <wp:docPr id="17" name="Straight Connector 17" descr="straight lin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7B1D8063" id="Straight Connector 17" o:spid="_x0000_s1026" alt="straight line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7B0EB91B" w14:textId="77777777" w:rsidR="008759A8" w:rsidRDefault="00D476F7" w:rsidP="00A7217A">
          <w:pPr>
            <w:pStyle w:val="Header"/>
            <w:spacing w:after="0"/>
            <w:jc w:val="right"/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4446A74" wp14:editId="3FB4C1F4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3ED1BA" w14:textId="77777777" w:rsidR="00D476F7" w:rsidRPr="00D476F7" w:rsidRDefault="00D476F7" w:rsidP="00D476F7">
                                <w:pPr>
                                  <w:pStyle w:val="Subtitle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2755B3">
                                  <w:rPr>
                                    <w:noProof/>
                                    <w:color w:val="FFFFFF" w:themeColor="background1"/>
                                  </w:rPr>
                                  <w:t>5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446A7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9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" filled="f" stroked="f" strokeweight=".5pt">
                    <v:textbox inset="0,0,0,0">
                      <w:txbxContent>
                        <w:p w14:paraId="513ED1BA" w14:textId="77777777" w:rsidR="00D476F7" w:rsidRPr="00D476F7" w:rsidRDefault="00D476F7" w:rsidP="00D476F7">
                          <w:pPr>
                            <w:pStyle w:val="Subtitle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2755B3">
                            <w:rPr>
                              <w:noProof/>
                              <w:color w:val="FFFFFF" w:themeColor="background1"/>
                            </w:rPr>
                            <w:t>5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  <w:lang w:eastAsia="en-US"/>
            </w:rPr>
            <mc:AlternateContent>
              <mc:Choice Requires="wps">
                <w:drawing>
                  <wp:inline distT="0" distB="0" distL="0" distR="0" wp14:anchorId="14817101" wp14:editId="44D8F227">
                    <wp:extent cx="1191260" cy="398780"/>
                    <wp:effectExtent l="0" t="0" r="8890" b="1270"/>
                    <wp:docPr id="15" name="Rectangle: Single Corner Snipped 15" descr="colored 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9F42A1B" w14:textId="77777777" w:rsidR="008759A8" w:rsidRPr="008759A8" w:rsidRDefault="008759A8" w:rsidP="008759A8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14817101" id="Rectangle: Single Corner Snipped 15" o:spid="_x0000_s1030" alt="colored rectangle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09F42A1B" w14:textId="77777777" w:rsidR="008759A8" w:rsidRPr="008759A8" w:rsidRDefault="008759A8" w:rsidP="008759A8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A912A6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23C32B9D"/>
    <w:multiLevelType w:val="hybridMultilevel"/>
    <w:tmpl w:val="6614790A"/>
    <w:lvl w:ilvl="0" w:tplc="EAB6DB1A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B790E39"/>
    <w:multiLevelType w:val="multilevel"/>
    <w:tmpl w:val="C5529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F044F6B"/>
    <w:multiLevelType w:val="hybridMultilevel"/>
    <w:tmpl w:val="0D9A3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D24AE9"/>
    <w:multiLevelType w:val="hybridMultilevel"/>
    <w:tmpl w:val="1924F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8393E0A"/>
    <w:multiLevelType w:val="hybridMultilevel"/>
    <w:tmpl w:val="867E03D4"/>
    <w:lvl w:ilvl="0" w:tplc="1AC2D94E">
      <w:start w:val="1"/>
      <w:numFmt w:val="bullet"/>
      <w:lvlText w:val="•"/>
      <w:lvlJc w:val="left"/>
      <w:pPr>
        <w:ind w:left="7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918EDE2">
      <w:start w:val="1"/>
      <w:numFmt w:val="bullet"/>
      <w:lvlText w:val="o"/>
      <w:lvlJc w:val="left"/>
      <w:pPr>
        <w:ind w:left="14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5C49FDC">
      <w:start w:val="1"/>
      <w:numFmt w:val="bullet"/>
      <w:lvlText w:val="▪"/>
      <w:lvlJc w:val="left"/>
      <w:pPr>
        <w:ind w:left="21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5A0AF50">
      <w:start w:val="1"/>
      <w:numFmt w:val="bullet"/>
      <w:lvlText w:val="•"/>
      <w:lvlJc w:val="left"/>
      <w:pPr>
        <w:ind w:left="28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31ECDB0">
      <w:start w:val="1"/>
      <w:numFmt w:val="bullet"/>
      <w:lvlText w:val="o"/>
      <w:lvlJc w:val="left"/>
      <w:pPr>
        <w:ind w:left="35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416AA32">
      <w:start w:val="1"/>
      <w:numFmt w:val="bullet"/>
      <w:lvlText w:val="▪"/>
      <w:lvlJc w:val="left"/>
      <w:pPr>
        <w:ind w:left="43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5FAC458">
      <w:start w:val="1"/>
      <w:numFmt w:val="bullet"/>
      <w:lvlText w:val="•"/>
      <w:lvlJc w:val="left"/>
      <w:pPr>
        <w:ind w:left="50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78A743A">
      <w:start w:val="1"/>
      <w:numFmt w:val="bullet"/>
      <w:lvlText w:val="o"/>
      <w:lvlJc w:val="left"/>
      <w:pPr>
        <w:ind w:left="57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CB2C030">
      <w:start w:val="1"/>
      <w:numFmt w:val="bullet"/>
      <w:lvlText w:val="▪"/>
      <w:lvlJc w:val="left"/>
      <w:pPr>
        <w:ind w:left="64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617C14EB"/>
    <w:multiLevelType w:val="multilevel"/>
    <w:tmpl w:val="B0B20D5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14" w15:restartNumberingAfterBreak="0">
    <w:nsid w:val="67340AF7"/>
    <w:multiLevelType w:val="multilevel"/>
    <w:tmpl w:val="B524A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5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0"/>
  </w:num>
  <w:num w:numId="9">
    <w:abstractNumId w:val="16"/>
  </w:num>
  <w:num w:numId="10">
    <w:abstractNumId w:val="13"/>
  </w:num>
  <w:num w:numId="11">
    <w:abstractNumId w:val="13"/>
    <w:lvlOverride w:ilvl="0">
      <w:lvl w:ilvl="0">
        <w:start w:val="1"/>
        <w:numFmt w:val="bullet"/>
        <w:pStyle w:val="ListBullet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>
    <w:abstractNumId w:val="13"/>
  </w:num>
  <w:num w:numId="13">
    <w:abstractNumId w:val="13"/>
  </w:num>
  <w:num w:numId="14">
    <w:abstractNumId w:val="13"/>
    <w:lvlOverride w:ilvl="0">
      <w:lvl w:ilvl="0">
        <w:start w:val="1"/>
        <w:numFmt w:val="bullet"/>
        <w:pStyle w:val="ListBullet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>
    <w:abstractNumId w:val="13"/>
    <w:lvlOverride w:ilvl="0">
      <w:lvl w:ilvl="0">
        <w:start w:val="1"/>
        <w:numFmt w:val="bullet"/>
        <w:pStyle w:val="ListBullet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12"/>
  </w:num>
  <w:num w:numId="22">
    <w:abstractNumId w:val="6"/>
  </w:num>
  <w:num w:numId="23">
    <w:abstractNumId w:val="3"/>
  </w:num>
  <w:num w:numId="24">
    <w:abstractNumId w:val="1"/>
  </w:num>
  <w:num w:numId="25">
    <w:abstractNumId w:val="10"/>
  </w:num>
  <w:num w:numId="26">
    <w:abstractNumId w:val="15"/>
  </w:num>
  <w:num w:numId="27">
    <w:abstractNumId w:val="11"/>
  </w:num>
  <w:num w:numId="28">
    <w:abstractNumId w:val="4"/>
  </w:num>
  <w:num w:numId="29">
    <w:abstractNumId w:val="14"/>
  </w:num>
  <w:num w:numId="30">
    <w:abstractNumId w:val="8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92E"/>
    <w:rsid w:val="000000D0"/>
    <w:rsid w:val="0002111D"/>
    <w:rsid w:val="00084825"/>
    <w:rsid w:val="000C4046"/>
    <w:rsid w:val="00184B35"/>
    <w:rsid w:val="001865F2"/>
    <w:rsid w:val="001B5C1C"/>
    <w:rsid w:val="001C7914"/>
    <w:rsid w:val="001D7E36"/>
    <w:rsid w:val="001E59F3"/>
    <w:rsid w:val="001E5C54"/>
    <w:rsid w:val="002063EE"/>
    <w:rsid w:val="00226FF2"/>
    <w:rsid w:val="00231DA0"/>
    <w:rsid w:val="002755B3"/>
    <w:rsid w:val="00282D5C"/>
    <w:rsid w:val="002A6196"/>
    <w:rsid w:val="002E30DD"/>
    <w:rsid w:val="002E594B"/>
    <w:rsid w:val="00313BE3"/>
    <w:rsid w:val="003243BA"/>
    <w:rsid w:val="00327C0A"/>
    <w:rsid w:val="00340333"/>
    <w:rsid w:val="00342438"/>
    <w:rsid w:val="003A60DB"/>
    <w:rsid w:val="003A7542"/>
    <w:rsid w:val="003B2465"/>
    <w:rsid w:val="003B500D"/>
    <w:rsid w:val="003E615B"/>
    <w:rsid w:val="003F429C"/>
    <w:rsid w:val="00496EE7"/>
    <w:rsid w:val="004B43EB"/>
    <w:rsid w:val="00551961"/>
    <w:rsid w:val="00577305"/>
    <w:rsid w:val="00597B1D"/>
    <w:rsid w:val="005C0ED1"/>
    <w:rsid w:val="005C2E0B"/>
    <w:rsid w:val="005E4EC3"/>
    <w:rsid w:val="005E54D6"/>
    <w:rsid w:val="006163FA"/>
    <w:rsid w:val="00674455"/>
    <w:rsid w:val="0068636D"/>
    <w:rsid w:val="006909E8"/>
    <w:rsid w:val="006A68FB"/>
    <w:rsid w:val="006C2215"/>
    <w:rsid w:val="006E1BB5"/>
    <w:rsid w:val="006F2B79"/>
    <w:rsid w:val="007377B8"/>
    <w:rsid w:val="00760843"/>
    <w:rsid w:val="00764C21"/>
    <w:rsid w:val="00767842"/>
    <w:rsid w:val="007B0DFA"/>
    <w:rsid w:val="007E5E59"/>
    <w:rsid w:val="007E65D3"/>
    <w:rsid w:val="00823D33"/>
    <w:rsid w:val="008254F1"/>
    <w:rsid w:val="008759A8"/>
    <w:rsid w:val="008956D9"/>
    <w:rsid w:val="008B46AB"/>
    <w:rsid w:val="008E707B"/>
    <w:rsid w:val="00901E0D"/>
    <w:rsid w:val="009167BE"/>
    <w:rsid w:val="009210A6"/>
    <w:rsid w:val="00924378"/>
    <w:rsid w:val="00944D7A"/>
    <w:rsid w:val="009829FF"/>
    <w:rsid w:val="009A0F76"/>
    <w:rsid w:val="009C0BC7"/>
    <w:rsid w:val="009D7E5D"/>
    <w:rsid w:val="009E464B"/>
    <w:rsid w:val="009E6355"/>
    <w:rsid w:val="00A03BCD"/>
    <w:rsid w:val="00A328A8"/>
    <w:rsid w:val="00A7217A"/>
    <w:rsid w:val="00A86068"/>
    <w:rsid w:val="00A91D75"/>
    <w:rsid w:val="00AB0AE6"/>
    <w:rsid w:val="00AC343A"/>
    <w:rsid w:val="00B54E1C"/>
    <w:rsid w:val="00B617A7"/>
    <w:rsid w:val="00B71624"/>
    <w:rsid w:val="00BD278C"/>
    <w:rsid w:val="00BE17D3"/>
    <w:rsid w:val="00BF28FD"/>
    <w:rsid w:val="00BF6A76"/>
    <w:rsid w:val="00C21958"/>
    <w:rsid w:val="00C50FEA"/>
    <w:rsid w:val="00C6323A"/>
    <w:rsid w:val="00C83317"/>
    <w:rsid w:val="00C87193"/>
    <w:rsid w:val="00CA6477"/>
    <w:rsid w:val="00CB27A1"/>
    <w:rsid w:val="00D15163"/>
    <w:rsid w:val="00D1792E"/>
    <w:rsid w:val="00D476F7"/>
    <w:rsid w:val="00D55CBC"/>
    <w:rsid w:val="00D61B2A"/>
    <w:rsid w:val="00D8631A"/>
    <w:rsid w:val="00D87CD8"/>
    <w:rsid w:val="00DA2AE5"/>
    <w:rsid w:val="00DF1CFA"/>
    <w:rsid w:val="00DF1F90"/>
    <w:rsid w:val="00E270DC"/>
    <w:rsid w:val="00E35841"/>
    <w:rsid w:val="00E523C3"/>
    <w:rsid w:val="00E5388E"/>
    <w:rsid w:val="00E6016B"/>
    <w:rsid w:val="00E7309E"/>
    <w:rsid w:val="00E94B95"/>
    <w:rsid w:val="00EA5228"/>
    <w:rsid w:val="00EB2200"/>
    <w:rsid w:val="00ED6905"/>
    <w:rsid w:val="00EF64C7"/>
    <w:rsid w:val="00F32A02"/>
    <w:rsid w:val="00F40256"/>
    <w:rsid w:val="00F4053F"/>
    <w:rsid w:val="00FB4F93"/>
    <w:rsid w:val="00FB5434"/>
    <w:rsid w:val="00FE0BF6"/>
    <w:rsid w:val="00FE0D74"/>
    <w:rsid w:val="00FE3D2C"/>
    <w:rsid w:val="37DF252F"/>
    <w:rsid w:val="38B0D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7F339D26"/>
  <w15:docId w15:val="{7C85BE63-498C-4630-9730-1BE7942C0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E4484" w:themeColor="text1" w:themeTint="BF"/>
        <w:lang w:val="en-U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7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901E0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CBD17" w:themeColor="accent1" w:themeShade="BF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8956D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ECBD17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Pr>
      <w:color w:val="ECBD17" w:themeColor="accent1" w:themeShade="BF"/>
    </w:rPr>
  </w:style>
  <w:style w:type="paragraph" w:styleId="Subtitle">
    <w:name w:val="Subtitle"/>
    <w:basedOn w:val="Normal"/>
    <w:link w:val="SubtitleChar"/>
    <w:uiPriority w:val="11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age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Header">
    <w:name w:val="header"/>
    <w:basedOn w:val="Normal"/>
    <w:link w:val="HeaderChar"/>
    <w:uiPriority w:val="99"/>
    <w:pPr>
      <w:spacing w:after="38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4E4484" w:themeColor="text1" w:themeTint="BF"/>
      <w:sz w:val="20"/>
    </w:rPr>
  </w:style>
  <w:style w:type="table" w:styleId="TableGrid">
    <w:name w:val="Table Grid"/>
    <w:basedOn w:val="Table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itle">
    <w:name w:val="Title"/>
    <w:basedOn w:val="Normal"/>
    <w:link w:val="TitleCh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itleChar">
    <w:name w:val="Title Char"/>
    <w:basedOn w:val="DefaultParagraphFont"/>
    <w:link w:val="Title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styleId="Strong">
    <w:name w:val="Strong"/>
    <w:basedOn w:val="DefaultParagraphFont"/>
    <w:uiPriority w:val="6"/>
    <w:qFormat/>
    <w:rPr>
      <w:b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NoSpacing">
    <w:name w:val="No Spacing"/>
    <w:link w:val="NoSpacingChar"/>
    <w:uiPriority w:val="1"/>
    <w:unhideWhenUsed/>
    <w:qFormat/>
    <w:pPr>
      <w:spacing w:after="0" w:line="240" w:lineRule="auto"/>
    </w:pPr>
  </w:style>
  <w:style w:type="paragraph" w:customStyle="1" w:styleId="ContactInfo">
    <w:name w:val="Contact Inf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Heading1Char">
    <w:name w:val="Heading 1 Char"/>
    <w:basedOn w:val="DefaultParagraphFont"/>
    <w:link w:val="Heading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Heading2Char">
    <w:name w:val="Heading 2 Char"/>
    <w:basedOn w:val="DefaultParagraphFont"/>
    <w:link w:val="Heading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Quote">
    <w:name w:val="Quote"/>
    <w:basedOn w:val="Normal"/>
    <w:next w:val="Normal"/>
    <w:link w:val="QuoteCh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QuoteChar">
    <w:name w:val="Quote Char"/>
    <w:basedOn w:val="DefaultParagraphFont"/>
    <w:link w:val="Quote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Signature">
    <w:name w:val="Signature"/>
    <w:basedOn w:val="Normal"/>
    <w:link w:val="SignatureCh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SignatureChar">
    <w:name w:val="Signature Char"/>
    <w:basedOn w:val="DefaultParagraphFont"/>
    <w:link w:val="Signature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Bullet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Number">
    <w:name w:val="List Number"/>
    <w:basedOn w:val="ListNumber2"/>
    <w:uiPriority w:val="9"/>
    <w:unhideWhenUsed/>
    <w:qFormat/>
    <w:rsid w:val="00D476F7"/>
  </w:style>
  <w:style w:type="paragraph" w:styleId="ListNumber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FinancialTable">
    <w:name w:val="Financial Table"/>
    <w:basedOn w:val="Table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tion">
    <w:name w:val="Organiz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Captio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Emphasis2">
    <w:name w:val="Emphasis 2"/>
    <w:basedOn w:val="Normal"/>
    <w:link w:val="Emphasis2Char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Emphasis2Char">
    <w:name w:val="Emphasis 2 Char"/>
    <w:basedOn w:val="DefaultParagraphFont"/>
    <w:link w:val="Emphasis2"/>
    <w:uiPriority w:val="8"/>
    <w:rsid w:val="002063EE"/>
    <w:rPr>
      <w:b/>
      <w:color w:val="262140" w:themeColor="text1"/>
      <w:spacing w:val="2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523C3"/>
    <w:rPr>
      <w:color w:val="ECBE18" w:themeColor="hyperlink"/>
      <w:u w:val="single"/>
    </w:rPr>
  </w:style>
  <w:style w:type="table" w:styleId="ListTable1Light-Accent6">
    <w:name w:val="List Table 1 Light Accent 6"/>
    <w:basedOn w:val="Table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character" w:customStyle="1" w:styleId="normaltextrun">
    <w:name w:val="normaltextrun"/>
    <w:basedOn w:val="DefaultParagraphFont"/>
    <w:rsid w:val="000C4046"/>
  </w:style>
  <w:style w:type="character" w:customStyle="1" w:styleId="eop">
    <w:name w:val="eop"/>
    <w:basedOn w:val="DefaultParagraphFont"/>
    <w:rsid w:val="000C4046"/>
  </w:style>
  <w:style w:type="character" w:customStyle="1" w:styleId="spellingerror">
    <w:name w:val="spellingerror"/>
    <w:basedOn w:val="DefaultParagraphFont"/>
    <w:rsid w:val="000C4046"/>
  </w:style>
  <w:style w:type="paragraph" w:customStyle="1" w:styleId="paragraph">
    <w:name w:val="paragraph"/>
    <w:basedOn w:val="Normal"/>
    <w:rsid w:val="00B617A7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color w:val="auto"/>
      <w:szCs w:val="24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901E0D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7"/>
    <w:rsid w:val="00901E0D"/>
    <w:rPr>
      <w:rFonts w:asciiTheme="majorHAnsi" w:eastAsiaTheme="majorEastAsia" w:hAnsiTheme="majorHAnsi" w:cstheme="majorBidi"/>
      <w:i/>
      <w:iCs/>
      <w:color w:val="ECBD17" w:themeColor="accent1" w:themeShade="BF"/>
      <w:sz w:val="24"/>
    </w:rPr>
  </w:style>
  <w:style w:type="character" w:customStyle="1" w:styleId="contextualspellingandgrammarerror">
    <w:name w:val="contextualspellingandgrammarerror"/>
    <w:basedOn w:val="DefaultParagraphFont"/>
    <w:rsid w:val="00EB2200"/>
  </w:style>
  <w:style w:type="paragraph" w:styleId="ListParagraph">
    <w:name w:val="List Paragraph"/>
    <w:basedOn w:val="Normal"/>
    <w:uiPriority w:val="34"/>
    <w:semiHidden/>
    <w:qFormat/>
    <w:rsid w:val="00EB2200"/>
    <w:pPr>
      <w:ind w:left="720"/>
    </w:pPr>
  </w:style>
  <w:style w:type="table" w:styleId="GridTable4-Accent1">
    <w:name w:val="Grid Table 4 Accent 1"/>
    <w:basedOn w:val="TableNormal"/>
    <w:uiPriority w:val="49"/>
    <w:rsid w:val="002E594B"/>
    <w:pPr>
      <w:spacing w:after="0" w:line="240" w:lineRule="auto"/>
    </w:pPr>
    <w:tblPr>
      <w:tblStyleRowBandSize w:val="1"/>
      <w:tblStyleColBandSize w:val="1"/>
      <w:tblBorders>
        <w:top w:val="single" w:sz="4" w:space="0" w:color="F7E5A4" w:themeColor="accent1" w:themeTint="99"/>
        <w:left w:val="single" w:sz="4" w:space="0" w:color="F7E5A4" w:themeColor="accent1" w:themeTint="99"/>
        <w:bottom w:val="single" w:sz="4" w:space="0" w:color="F7E5A4" w:themeColor="accent1" w:themeTint="99"/>
        <w:right w:val="single" w:sz="4" w:space="0" w:color="F7E5A4" w:themeColor="accent1" w:themeTint="99"/>
        <w:insideH w:val="single" w:sz="4" w:space="0" w:color="F7E5A4" w:themeColor="accent1" w:themeTint="99"/>
        <w:insideV w:val="single" w:sz="4" w:space="0" w:color="F7E5A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3D569" w:themeColor="accent1"/>
          <w:left w:val="single" w:sz="4" w:space="0" w:color="F3D569" w:themeColor="accent1"/>
          <w:bottom w:val="single" w:sz="4" w:space="0" w:color="F3D569" w:themeColor="accent1"/>
          <w:right w:val="single" w:sz="4" w:space="0" w:color="F3D569" w:themeColor="accent1"/>
          <w:insideH w:val="nil"/>
          <w:insideV w:val="nil"/>
        </w:tcBorders>
        <w:shd w:val="clear" w:color="auto" w:fill="F3D569" w:themeFill="accent1"/>
      </w:tcPr>
    </w:tblStylePr>
    <w:tblStylePr w:type="lastRow">
      <w:rPr>
        <w:b/>
        <w:bCs/>
      </w:rPr>
      <w:tblPr/>
      <w:tcPr>
        <w:tcBorders>
          <w:top w:val="double" w:sz="4" w:space="0" w:color="F3D56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6E0" w:themeFill="accent1" w:themeFillTint="33"/>
      </w:tcPr>
    </w:tblStylePr>
    <w:tblStylePr w:type="band1Horz">
      <w:tblPr/>
      <w:tcPr>
        <w:shd w:val="clear" w:color="auto" w:fill="FCF6E0" w:themeFill="accent1" w:themeFillTint="33"/>
      </w:tcPr>
    </w:tblStylePr>
  </w:style>
  <w:style w:type="table" w:styleId="PlainTable4">
    <w:name w:val="Plain Table 4"/>
    <w:basedOn w:val="TableNormal"/>
    <w:uiPriority w:val="43"/>
    <w:rsid w:val="008956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2"/>
    <w:rsid w:val="008956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076B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076B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4">
    <w:name w:val="Grid Table 1 Light Accent 4"/>
    <w:basedOn w:val="TableNormal"/>
    <w:uiPriority w:val="46"/>
    <w:rsid w:val="008956D9"/>
    <w:pPr>
      <w:spacing w:after="0" w:line="240" w:lineRule="auto"/>
    </w:pPr>
    <w:tblPr>
      <w:tblStyleRowBandSize w:val="1"/>
      <w:tblStyleColBandSize w:val="1"/>
      <w:tblBorders>
        <w:top w:val="single" w:sz="4" w:space="0" w:color="9DB2DC" w:themeColor="accent4" w:themeTint="66"/>
        <w:left w:val="single" w:sz="4" w:space="0" w:color="9DB2DC" w:themeColor="accent4" w:themeTint="66"/>
        <w:bottom w:val="single" w:sz="4" w:space="0" w:color="9DB2DC" w:themeColor="accent4" w:themeTint="66"/>
        <w:right w:val="single" w:sz="4" w:space="0" w:color="9DB2DC" w:themeColor="accent4" w:themeTint="66"/>
        <w:insideH w:val="single" w:sz="4" w:space="0" w:color="9DB2DC" w:themeColor="accent4" w:themeTint="66"/>
        <w:insideV w:val="single" w:sz="4" w:space="0" w:color="9DB2D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C8BCA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8BC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3">
    <w:name w:val="List Table 2 Accent 3"/>
    <w:basedOn w:val="TableNormal"/>
    <w:uiPriority w:val="47"/>
    <w:rsid w:val="008956D9"/>
    <w:pPr>
      <w:spacing w:after="0" w:line="240" w:lineRule="auto"/>
    </w:pPr>
    <w:tblPr>
      <w:tblStyleRowBandSize w:val="1"/>
      <w:tblStyleColBandSize w:val="1"/>
      <w:tblBorders>
        <w:top w:val="single" w:sz="4" w:space="0" w:color="F7E5A4" w:themeColor="accent3" w:themeTint="99"/>
        <w:bottom w:val="single" w:sz="4" w:space="0" w:color="F7E5A4" w:themeColor="accent3" w:themeTint="99"/>
        <w:insideH w:val="single" w:sz="4" w:space="0" w:color="F7E5A4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6E0" w:themeFill="accent3" w:themeFillTint="33"/>
      </w:tcPr>
    </w:tblStylePr>
    <w:tblStylePr w:type="band1Horz">
      <w:tblPr/>
      <w:tcPr>
        <w:shd w:val="clear" w:color="auto" w:fill="FCF6E0" w:themeFill="accent3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7"/>
    <w:rsid w:val="008956D9"/>
    <w:rPr>
      <w:rFonts w:asciiTheme="majorHAnsi" w:eastAsiaTheme="majorEastAsia" w:hAnsiTheme="majorHAnsi" w:cstheme="majorBidi"/>
      <w:color w:val="ECBD17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9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7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4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77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4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2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12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0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94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32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6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92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43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1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13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18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85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55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34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45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82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87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72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47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35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2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71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85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02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8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07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69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7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76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05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51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75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78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97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43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8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22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6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8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69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66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18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12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34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65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6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11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1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92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6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87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7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35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43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00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80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8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1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17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8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zalina\AppData\Roaming\Microsoft\Templates\Annual%20report%20(Red%20and%20Black%20design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470882-AB79-49D1-80A2-DCB84219E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Annual report (Red and Black design)</Template>
  <TotalTime>85</TotalTime>
  <Pages>7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Rozalina</dc:creator>
  <cp:keywords/>
  <cp:lastModifiedBy>Sharma,Nidhi N.</cp:lastModifiedBy>
  <cp:revision>43</cp:revision>
  <dcterms:created xsi:type="dcterms:W3CDTF">2019-12-07T15:38:00Z</dcterms:created>
  <dcterms:modified xsi:type="dcterms:W3CDTF">2020-01-19T14:16:00Z</dcterms:modified>
  <cp:contentStatus/>
  <cp:version/>
</cp:coreProperties>
</file>